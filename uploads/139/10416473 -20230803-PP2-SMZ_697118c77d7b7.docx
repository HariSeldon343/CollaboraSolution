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8216E" w14:textId="726AD9BE" w:rsidR="00802812" w:rsidRDefault="00802812" w:rsidP="00802812">
      <w:pPr>
        <w:rPr>
          <w:color w:val="1F497D" w:themeColor="text2"/>
          <w:sz w:val="18"/>
          <w:szCs w:val="18"/>
        </w:rPr>
      </w:pPr>
    </w:p>
    <w:tbl>
      <w:tblPr>
        <w:tblW w:w="9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3060"/>
        <w:gridCol w:w="1685"/>
        <w:gridCol w:w="3028"/>
      </w:tblGrid>
      <w:tr w:rsidR="004A3BC8" w:rsidRPr="00D0780C" w14:paraId="26E9E9EC" w14:textId="77777777" w:rsidTr="00A21E58">
        <w:trPr>
          <w:trHeight w:val="531"/>
        </w:trPr>
        <w:tc>
          <w:tcPr>
            <w:tcW w:w="1843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</w:tcPr>
          <w:p w14:paraId="3DA6764E" w14:textId="77777777" w:rsidR="004A3BC8" w:rsidRPr="00D0780C" w:rsidRDefault="004A3BC8" w:rsidP="006460D7">
            <w:pPr>
              <w:pStyle w:val="10ptBold"/>
              <w:rPr>
                <w:color w:val="000080"/>
              </w:rPr>
            </w:pPr>
            <w:r w:rsidRPr="00D0780C">
              <w:rPr>
                <w:color w:val="000080"/>
              </w:rPr>
              <w:t>Audit Location</w:t>
            </w:r>
          </w:p>
        </w:tc>
        <w:tc>
          <w:tcPr>
            <w:tcW w:w="3060" w:type="dxa"/>
            <w:tcBorders>
              <w:top w:val="single" w:sz="18" w:space="0" w:color="auto"/>
            </w:tcBorders>
            <w:shd w:val="clear" w:color="auto" w:fill="auto"/>
          </w:tcPr>
          <w:p w14:paraId="2FEA9745" w14:textId="77777777" w:rsidR="00025934" w:rsidRDefault="00025934" w:rsidP="006460D7">
            <w:pPr>
              <w:pStyle w:val="VrdnaItlc10pt"/>
              <w:rPr>
                <w:color w:val="000080"/>
                <w:lang w:val="it-IT"/>
              </w:rPr>
            </w:pPr>
            <w:r w:rsidRPr="00025934">
              <w:rPr>
                <w:color w:val="000080"/>
                <w:lang w:val="it-IT"/>
              </w:rPr>
              <w:t xml:space="preserve">AGRUMI-GEL SRL </w:t>
            </w:r>
          </w:p>
          <w:p w14:paraId="5C803966" w14:textId="173E1B77" w:rsidR="004A3BC8" w:rsidRPr="00A21E58" w:rsidRDefault="00A21E58" w:rsidP="006460D7">
            <w:pPr>
              <w:pStyle w:val="VrdnaItlc10pt"/>
              <w:rPr>
                <w:color w:val="000080"/>
                <w:lang w:val="it-IT"/>
              </w:rPr>
            </w:pPr>
            <w:r w:rsidRPr="00A21E58">
              <w:rPr>
                <w:color w:val="000080"/>
                <w:lang w:val="it-IT"/>
              </w:rPr>
              <w:t>Via Provinciale Centineo-Portosalvo, Contrada Girotta, Barcellona Pozzo di Gotto , ME, Italy</w:t>
            </w:r>
          </w:p>
        </w:tc>
        <w:tc>
          <w:tcPr>
            <w:tcW w:w="1685" w:type="dxa"/>
            <w:tcBorders>
              <w:top w:val="single" w:sz="18" w:space="0" w:color="auto"/>
            </w:tcBorders>
            <w:shd w:val="clear" w:color="auto" w:fill="auto"/>
          </w:tcPr>
          <w:p w14:paraId="3E26EB9A" w14:textId="77777777" w:rsidR="004A3BC8" w:rsidRPr="00D0780C" w:rsidRDefault="004A3BC8" w:rsidP="006460D7">
            <w:pPr>
              <w:pStyle w:val="10ptBold"/>
              <w:rPr>
                <w:color w:val="000080"/>
              </w:rPr>
            </w:pPr>
            <w:r w:rsidRPr="00D0780C">
              <w:rPr>
                <w:color w:val="000080"/>
              </w:rPr>
              <w:t>Date of Audit</w:t>
            </w:r>
          </w:p>
        </w:tc>
        <w:tc>
          <w:tcPr>
            <w:tcW w:w="3028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</w:tcPr>
          <w:p w14:paraId="76293BD9" w14:textId="6E88C4E2" w:rsidR="00847357" w:rsidRPr="00D0780C" w:rsidRDefault="00C23ECA" w:rsidP="006460D7">
            <w:pPr>
              <w:pStyle w:val="VrdnaItlc10pt"/>
              <w:rPr>
                <w:color w:val="000080"/>
              </w:rPr>
            </w:pPr>
            <w:r>
              <w:rPr>
                <w:color w:val="000080"/>
              </w:rPr>
              <w:t>Semiannounced audit</w:t>
            </w:r>
          </w:p>
        </w:tc>
      </w:tr>
      <w:tr w:rsidR="004A3BC8" w:rsidRPr="00651071" w14:paraId="08E708C1" w14:textId="77777777" w:rsidTr="00A21E58">
        <w:tc>
          <w:tcPr>
            <w:tcW w:w="184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  <w:shd w:val="clear" w:color="auto" w:fill="auto"/>
          </w:tcPr>
          <w:p w14:paraId="76BFC066" w14:textId="77777777" w:rsidR="004A3BC8" w:rsidRPr="00D0780C" w:rsidRDefault="004A3BC8" w:rsidP="006460D7">
            <w:pPr>
              <w:pStyle w:val="10ptBold"/>
              <w:rPr>
                <w:color w:val="000080"/>
              </w:rPr>
            </w:pPr>
            <w:r w:rsidRPr="00D0780C">
              <w:rPr>
                <w:color w:val="000080"/>
              </w:rPr>
              <w:t>Audit I.D.</w:t>
            </w:r>
          </w:p>
        </w:tc>
        <w:tc>
          <w:tcPr>
            <w:tcW w:w="306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3544F5B4" w14:textId="0AD7EAF8" w:rsidR="004A3BC8" w:rsidRPr="00D0780C" w:rsidRDefault="00824F84" w:rsidP="006460D7">
            <w:pPr>
              <w:pStyle w:val="VrdnaItlc10pt"/>
              <w:rPr>
                <w:color w:val="000080"/>
              </w:rPr>
            </w:pPr>
            <w:r>
              <w:rPr>
                <w:color w:val="000080"/>
                <w:lang w:val="en-US"/>
              </w:rPr>
              <w:t>Periodical</w:t>
            </w:r>
            <w:r w:rsidR="00BC7BAC">
              <w:rPr>
                <w:color w:val="000080"/>
                <w:lang w:val="en-US"/>
              </w:rPr>
              <w:t xml:space="preserve"> Audit </w:t>
            </w:r>
            <w:r w:rsidR="00B75173">
              <w:rPr>
                <w:color w:val="000080"/>
                <w:lang w:val="en-US"/>
              </w:rPr>
              <w:t>(</w:t>
            </w:r>
            <w:r>
              <w:rPr>
                <w:color w:val="000080"/>
                <w:lang w:val="en-US"/>
              </w:rPr>
              <w:t>P</w:t>
            </w:r>
            <w:r w:rsidR="00651071">
              <w:rPr>
                <w:color w:val="000080"/>
                <w:lang w:val="en-US"/>
              </w:rPr>
              <w:t>2</w:t>
            </w:r>
            <w:r w:rsidR="00B75173">
              <w:rPr>
                <w:color w:val="000080"/>
                <w:lang w:val="en-US"/>
              </w:rPr>
              <w:t>)</w:t>
            </w:r>
          </w:p>
        </w:tc>
        <w:tc>
          <w:tcPr>
            <w:tcW w:w="168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3192BC8E" w14:textId="77777777" w:rsidR="004A3BC8" w:rsidRPr="00D0780C" w:rsidRDefault="004A3BC8" w:rsidP="006460D7">
            <w:pPr>
              <w:pStyle w:val="10ptBold"/>
              <w:rPr>
                <w:color w:val="000080"/>
              </w:rPr>
            </w:pPr>
            <w:r w:rsidRPr="00D0780C">
              <w:rPr>
                <w:color w:val="000080"/>
              </w:rPr>
              <w:t>Client No.</w:t>
            </w:r>
          </w:p>
        </w:tc>
        <w:tc>
          <w:tcPr>
            <w:tcW w:w="302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</w:tcPr>
          <w:p w14:paraId="655855F8" w14:textId="782A671E" w:rsidR="004A3BC8" w:rsidRPr="00651071" w:rsidRDefault="00031F8E" w:rsidP="006460D7">
            <w:pPr>
              <w:pStyle w:val="VrdnaItlc10pt"/>
              <w:rPr>
                <w:color w:val="000080"/>
                <w:lang w:val="it-IT"/>
              </w:rPr>
            </w:pPr>
            <w:r w:rsidRPr="00651071">
              <w:rPr>
                <w:color w:val="000080"/>
                <w:lang w:val="it-IT"/>
              </w:rPr>
              <w:t xml:space="preserve">PRJC-195219-2009-CSR-ITA_MSC </w:t>
            </w:r>
            <w:r w:rsidR="004A3BC8" w:rsidRPr="00651071">
              <w:rPr>
                <w:color w:val="000080"/>
                <w:lang w:val="it-IT"/>
              </w:rPr>
              <w:t>/</w:t>
            </w:r>
            <w:r w:rsidR="00651071" w:rsidRPr="00651071">
              <w:rPr>
                <w:color w:val="000080"/>
                <w:lang w:val="it-IT"/>
              </w:rPr>
              <w:t>10416473</w:t>
            </w:r>
          </w:p>
        </w:tc>
      </w:tr>
      <w:tr w:rsidR="004A3BC8" w:rsidRPr="002F20CF" w14:paraId="23A0579F" w14:textId="77777777" w:rsidTr="00A21E58">
        <w:tc>
          <w:tcPr>
            <w:tcW w:w="184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  <w:shd w:val="clear" w:color="auto" w:fill="auto"/>
          </w:tcPr>
          <w:p w14:paraId="224778AE" w14:textId="77777777" w:rsidR="004A3BC8" w:rsidRPr="00D0780C" w:rsidRDefault="004A3BC8" w:rsidP="006460D7">
            <w:pPr>
              <w:suppressAutoHyphens/>
              <w:rPr>
                <w:b/>
                <w:i/>
                <w:sz w:val="20"/>
                <w:szCs w:val="20"/>
              </w:rPr>
            </w:pPr>
            <w:r w:rsidRPr="00D0780C">
              <w:rPr>
                <w:b/>
                <w:i/>
                <w:sz w:val="20"/>
                <w:szCs w:val="20"/>
              </w:rPr>
              <w:t>Management Rep.</w:t>
            </w:r>
          </w:p>
        </w:tc>
        <w:tc>
          <w:tcPr>
            <w:tcW w:w="306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2AED7744" w14:textId="444970D7" w:rsidR="004A3BC8" w:rsidRPr="00BC7BAC" w:rsidRDefault="002F20CF" w:rsidP="006460D7">
            <w:pPr>
              <w:pStyle w:val="VrdnaItlc10pt"/>
              <w:rPr>
                <w:color w:val="000080"/>
                <w:lang w:val="it-IT"/>
              </w:rPr>
            </w:pPr>
            <w:r w:rsidRPr="002F20CF">
              <w:rPr>
                <w:color w:val="000080"/>
                <w:lang w:val="it-IT"/>
              </w:rPr>
              <w:t>Loredana De Francesco</w:t>
            </w:r>
          </w:p>
        </w:tc>
        <w:tc>
          <w:tcPr>
            <w:tcW w:w="168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73052D30" w14:textId="03E6A6B7" w:rsidR="004A3BC8" w:rsidRPr="00801071" w:rsidRDefault="008A03A9" w:rsidP="006460D7">
            <w:pPr>
              <w:suppressAutoHyphens/>
              <w:rPr>
                <w:b/>
                <w:i/>
                <w:spacing w:val="-3"/>
                <w:sz w:val="20"/>
                <w:lang w:val="it-IT"/>
              </w:rPr>
            </w:pPr>
            <w:r>
              <w:rPr>
                <w:b/>
                <w:i/>
                <w:spacing w:val="-3"/>
                <w:sz w:val="20"/>
                <w:lang w:val="it-IT"/>
              </w:rPr>
              <w:t>E-mail</w:t>
            </w:r>
          </w:p>
        </w:tc>
        <w:tc>
          <w:tcPr>
            <w:tcW w:w="302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</w:tcPr>
          <w:p w14:paraId="36DF2096" w14:textId="0183BB0A" w:rsidR="004A3BC8" w:rsidRDefault="00C0721B" w:rsidP="006460D7">
            <w:pPr>
              <w:pStyle w:val="VrdnaItlc10pt"/>
              <w:rPr>
                <w:color w:val="000080"/>
                <w:lang w:val="it-IT"/>
              </w:rPr>
            </w:pPr>
            <w:hyperlink r:id="rId11" w:history="1">
              <w:r w:rsidR="00397B0B" w:rsidRPr="00F162B5">
                <w:rPr>
                  <w:rStyle w:val="Collegamentoipertestuale"/>
                  <w:lang w:val="it-IT"/>
                </w:rPr>
                <w:t>agrumigel@agrumigel.it</w:t>
              </w:r>
            </w:hyperlink>
          </w:p>
          <w:p w14:paraId="28A38133" w14:textId="3EDE1BB9" w:rsidR="00397B0B" w:rsidRPr="00801071" w:rsidRDefault="00397B0B" w:rsidP="006460D7">
            <w:pPr>
              <w:pStyle w:val="VrdnaItlc10pt"/>
              <w:rPr>
                <w:color w:val="000080"/>
                <w:lang w:val="it-IT"/>
              </w:rPr>
            </w:pPr>
            <w:r w:rsidRPr="00397B0B">
              <w:rPr>
                <w:color w:val="000080"/>
                <w:lang w:val="it-IT"/>
              </w:rPr>
              <w:t>+39 090 9707329</w:t>
            </w:r>
          </w:p>
        </w:tc>
      </w:tr>
      <w:tr w:rsidR="004A3BC8" w:rsidRPr="00801071" w14:paraId="4680CCB4" w14:textId="77777777" w:rsidTr="00A21E58">
        <w:trPr>
          <w:trHeight w:val="335"/>
        </w:trPr>
        <w:tc>
          <w:tcPr>
            <w:tcW w:w="184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  <w:shd w:val="clear" w:color="auto" w:fill="auto"/>
          </w:tcPr>
          <w:p w14:paraId="594E3D49" w14:textId="77777777" w:rsidR="004A3BC8" w:rsidRPr="00D0780C" w:rsidRDefault="004A3BC8" w:rsidP="006460D7">
            <w:pPr>
              <w:rPr>
                <w:b/>
                <w:i/>
                <w:sz w:val="20"/>
                <w:szCs w:val="20"/>
              </w:rPr>
            </w:pPr>
            <w:r w:rsidRPr="00D0780C">
              <w:rPr>
                <w:b/>
                <w:i/>
                <w:sz w:val="20"/>
                <w:szCs w:val="20"/>
              </w:rPr>
              <w:t>Lead Auditor</w:t>
            </w:r>
          </w:p>
        </w:tc>
        <w:tc>
          <w:tcPr>
            <w:tcW w:w="306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633C29E3" w14:textId="77777777" w:rsidR="004A3BC8" w:rsidRDefault="00CF3127" w:rsidP="006460D7">
            <w:pPr>
              <w:pStyle w:val="VrdnaItlc10pt"/>
              <w:rPr>
                <w:color w:val="000080"/>
              </w:rPr>
            </w:pPr>
            <w:r>
              <w:rPr>
                <w:color w:val="000080"/>
              </w:rPr>
              <w:t>Maurizio Santoro</w:t>
            </w:r>
          </w:p>
          <w:p w14:paraId="29920126" w14:textId="77C4970F" w:rsidR="00CF3127" w:rsidRPr="00D0780C" w:rsidRDefault="00CF3127" w:rsidP="006460D7">
            <w:pPr>
              <w:pStyle w:val="VrdnaItlc10pt"/>
              <w:rPr>
                <w:color w:val="000080"/>
              </w:rPr>
            </w:pPr>
            <w:r>
              <w:rPr>
                <w:color w:val="000080"/>
              </w:rPr>
              <w:t>Cell.: +39 3339669100</w:t>
            </w:r>
          </w:p>
        </w:tc>
        <w:tc>
          <w:tcPr>
            <w:tcW w:w="168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6142CA4C" w14:textId="77777777" w:rsidR="004A3BC8" w:rsidRPr="00D0780C" w:rsidRDefault="004A3BC8" w:rsidP="006460D7">
            <w:pPr>
              <w:rPr>
                <w:b/>
                <w:i/>
                <w:sz w:val="20"/>
                <w:szCs w:val="20"/>
              </w:rPr>
            </w:pPr>
            <w:r w:rsidRPr="00D0780C">
              <w:rPr>
                <w:b/>
                <w:i/>
                <w:sz w:val="20"/>
                <w:szCs w:val="20"/>
              </w:rPr>
              <w:t>Team Auditor(s)</w:t>
            </w:r>
            <w:r w:rsidRPr="00D0780C">
              <w:rPr>
                <w:b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302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</w:tcPr>
          <w:p w14:paraId="5A57A7FD" w14:textId="17E55283" w:rsidR="004A3BC8" w:rsidRDefault="00CF3127" w:rsidP="006460D7">
            <w:pPr>
              <w:pStyle w:val="VrdnaItlc10pt"/>
              <w:rPr>
                <w:color w:val="000080"/>
                <w:lang w:val="it-IT"/>
              </w:rPr>
            </w:pPr>
            <w:r>
              <w:rPr>
                <w:color w:val="000080"/>
                <w:lang w:val="it-IT"/>
              </w:rPr>
              <w:t>Maurizio Santoro</w:t>
            </w:r>
            <w:r w:rsidR="004A3BC8" w:rsidRPr="00C41E57">
              <w:rPr>
                <w:color w:val="000080"/>
                <w:lang w:val="it-IT"/>
              </w:rPr>
              <w:t xml:space="preserve"> (LA)</w:t>
            </w:r>
          </w:p>
          <w:p w14:paraId="6FD481B4" w14:textId="77777777" w:rsidR="004A3BC8" w:rsidRPr="00C41E57" w:rsidRDefault="004A3BC8" w:rsidP="006460D7">
            <w:pPr>
              <w:pStyle w:val="VrdnaItlc10pt"/>
              <w:rPr>
                <w:color w:val="000080"/>
                <w:lang w:val="it-IT"/>
              </w:rPr>
            </w:pPr>
          </w:p>
        </w:tc>
      </w:tr>
      <w:tr w:rsidR="004A3BC8" w:rsidRPr="002F20CF" w14:paraId="65709771" w14:textId="77777777" w:rsidTr="00A21E58">
        <w:trPr>
          <w:trHeight w:val="335"/>
        </w:trPr>
        <w:tc>
          <w:tcPr>
            <w:tcW w:w="184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  <w:shd w:val="clear" w:color="auto" w:fill="auto"/>
          </w:tcPr>
          <w:p w14:paraId="5639E809" w14:textId="77777777" w:rsidR="004A3BC8" w:rsidRPr="00D0780C" w:rsidRDefault="004A3BC8" w:rsidP="006460D7">
            <w:pPr>
              <w:rPr>
                <w:b/>
                <w:i/>
                <w:sz w:val="20"/>
                <w:szCs w:val="20"/>
              </w:rPr>
            </w:pPr>
            <w:r w:rsidRPr="00D0780C">
              <w:rPr>
                <w:b/>
                <w:i/>
                <w:sz w:val="20"/>
                <w:szCs w:val="20"/>
              </w:rPr>
              <w:t>Scope</w:t>
            </w:r>
          </w:p>
        </w:tc>
        <w:tc>
          <w:tcPr>
            <w:tcW w:w="7773" w:type="dxa"/>
            <w:gridSpan w:val="3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</w:tcPr>
          <w:p w14:paraId="7D37EC49" w14:textId="559D6767" w:rsidR="004A3BC8" w:rsidRPr="008B50AA" w:rsidRDefault="00A55908" w:rsidP="00A55908">
            <w:pPr>
              <w:pStyle w:val="ng-tns-c729-22"/>
              <w:rPr>
                <w:color w:val="000080"/>
              </w:rPr>
            </w:pPr>
            <w:r w:rsidRPr="00A55908">
              <w:rPr>
                <w:rFonts w:ascii="Verdana" w:hAnsi="Verdana"/>
                <w:i/>
                <w:noProof/>
                <w:color w:val="000080"/>
                <w:spacing w:val="-3"/>
                <w:sz w:val="20"/>
                <w:szCs w:val="20"/>
              </w:rPr>
              <w:t>Citrus fruit processing for the production of : NFC Juices, concentrated juices, clear juices, semiclear juices, essential oils, pulp and cells, dried peel.</w:t>
            </w:r>
          </w:p>
        </w:tc>
      </w:tr>
      <w:tr w:rsidR="004A3BC8" w:rsidRPr="00D0780C" w14:paraId="26699385" w14:textId="77777777" w:rsidTr="00A21E58">
        <w:trPr>
          <w:trHeight w:val="335"/>
        </w:trPr>
        <w:tc>
          <w:tcPr>
            <w:tcW w:w="184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  <w:shd w:val="clear" w:color="auto" w:fill="auto"/>
          </w:tcPr>
          <w:p w14:paraId="2B6EABAF" w14:textId="77777777" w:rsidR="004A3BC8" w:rsidRDefault="004A3BC8" w:rsidP="006460D7">
            <w:pPr>
              <w:rPr>
                <w:b/>
                <w:i/>
                <w:sz w:val="20"/>
                <w:szCs w:val="20"/>
                <w:lang w:val="it-IT"/>
              </w:rPr>
            </w:pPr>
            <w:r>
              <w:rPr>
                <w:b/>
                <w:i/>
                <w:sz w:val="20"/>
                <w:szCs w:val="20"/>
                <w:lang w:val="it-IT"/>
              </w:rPr>
              <w:t>NACE/EA Sector</w:t>
            </w:r>
          </w:p>
        </w:tc>
        <w:tc>
          <w:tcPr>
            <w:tcW w:w="7773" w:type="dxa"/>
            <w:gridSpan w:val="3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</w:tcPr>
          <w:p w14:paraId="4FBD260D" w14:textId="6DCA4D71" w:rsidR="004A3BC8" w:rsidRPr="008B50AA" w:rsidRDefault="004A3BC8" w:rsidP="006460D7">
            <w:pPr>
              <w:pStyle w:val="VrdnaItlc10pt"/>
              <w:rPr>
                <w:color w:val="000080"/>
                <w:lang w:val="it-IT"/>
              </w:rPr>
            </w:pPr>
            <w:r w:rsidRPr="008B50AA">
              <w:rPr>
                <w:color w:val="000080"/>
                <w:lang w:val="it-IT"/>
              </w:rPr>
              <w:t>15.</w:t>
            </w:r>
            <w:r w:rsidR="00A55908">
              <w:rPr>
                <w:color w:val="000080"/>
                <w:lang w:val="it-IT"/>
              </w:rPr>
              <w:t>5</w:t>
            </w:r>
            <w:r w:rsidRPr="008B50AA">
              <w:rPr>
                <w:color w:val="000080"/>
                <w:lang w:val="it-IT"/>
              </w:rPr>
              <w:t>0/03</w:t>
            </w:r>
          </w:p>
        </w:tc>
      </w:tr>
      <w:tr w:rsidR="004A3BC8" w:rsidRPr="00D0780C" w14:paraId="05A84D5B" w14:textId="77777777" w:rsidTr="00A21E58">
        <w:trPr>
          <w:trHeight w:val="335"/>
        </w:trPr>
        <w:tc>
          <w:tcPr>
            <w:tcW w:w="184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  <w:shd w:val="clear" w:color="auto" w:fill="auto"/>
          </w:tcPr>
          <w:p w14:paraId="3B4D2424" w14:textId="77777777" w:rsidR="004A3BC8" w:rsidRDefault="004A3BC8" w:rsidP="006460D7">
            <w:pPr>
              <w:rPr>
                <w:b/>
                <w:i/>
                <w:sz w:val="20"/>
                <w:szCs w:val="20"/>
                <w:lang w:val="it-IT"/>
              </w:rPr>
            </w:pPr>
            <w:r>
              <w:rPr>
                <w:b/>
                <w:i/>
                <w:sz w:val="20"/>
                <w:szCs w:val="20"/>
                <w:lang w:val="it-IT"/>
              </w:rPr>
              <w:t>Shift pattern</w:t>
            </w:r>
          </w:p>
        </w:tc>
        <w:tc>
          <w:tcPr>
            <w:tcW w:w="7773" w:type="dxa"/>
            <w:gridSpan w:val="3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</w:tcPr>
          <w:p w14:paraId="19705637" w14:textId="0C0D7CA1" w:rsidR="004A3BC8" w:rsidRPr="008B50AA" w:rsidRDefault="004A3BC8" w:rsidP="006460D7">
            <w:pPr>
              <w:pStyle w:val="VrdnaItlc10pt"/>
              <w:rPr>
                <w:color w:val="000080"/>
                <w:lang w:val="it-IT"/>
              </w:rPr>
            </w:pPr>
            <w:r w:rsidRPr="008B50AA">
              <w:rPr>
                <w:color w:val="000080"/>
                <w:lang w:val="it-IT"/>
              </w:rPr>
              <w:t>Central</w:t>
            </w:r>
            <w:r w:rsidR="00174808">
              <w:rPr>
                <w:color w:val="000080"/>
                <w:lang w:val="it-IT"/>
              </w:rPr>
              <w:t xml:space="preserve">; </w:t>
            </w:r>
            <w:r w:rsidR="00AA4B1E">
              <w:rPr>
                <w:color w:val="000080"/>
                <w:lang w:val="it-IT"/>
              </w:rPr>
              <w:t>1-2 shift</w:t>
            </w:r>
          </w:p>
        </w:tc>
      </w:tr>
      <w:tr w:rsidR="004A3BC8" w:rsidRPr="00D0780C" w14:paraId="1C61B099" w14:textId="77777777" w:rsidTr="00A21E58">
        <w:trPr>
          <w:trHeight w:val="335"/>
        </w:trPr>
        <w:tc>
          <w:tcPr>
            <w:tcW w:w="1843" w:type="dxa"/>
            <w:tcBorders>
              <w:top w:val="single" w:sz="6" w:space="0" w:color="auto"/>
              <w:left w:val="single" w:sz="18" w:space="0" w:color="auto"/>
              <w:bottom w:val="single" w:sz="4" w:space="0" w:color="auto"/>
            </w:tcBorders>
            <w:shd w:val="clear" w:color="auto" w:fill="auto"/>
          </w:tcPr>
          <w:p w14:paraId="24AC5994" w14:textId="77777777" w:rsidR="004A3BC8" w:rsidRPr="00D0780C" w:rsidRDefault="004A3BC8" w:rsidP="006460D7">
            <w:pPr>
              <w:rPr>
                <w:b/>
                <w:i/>
                <w:sz w:val="20"/>
                <w:szCs w:val="20"/>
                <w:highlight w:val="yellow"/>
              </w:rPr>
            </w:pPr>
            <w:r w:rsidRPr="00D0780C">
              <w:rPr>
                <w:b/>
                <w:i/>
                <w:sz w:val="20"/>
                <w:szCs w:val="20"/>
              </w:rPr>
              <w:t>Key Audit Objectives</w:t>
            </w:r>
          </w:p>
        </w:tc>
        <w:tc>
          <w:tcPr>
            <w:tcW w:w="7773" w:type="dxa"/>
            <w:gridSpan w:val="3"/>
            <w:tcBorders>
              <w:top w:val="single" w:sz="6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02F53B1E" w14:textId="77777777" w:rsidR="004A3BC8" w:rsidRPr="004E318F" w:rsidRDefault="004A3BC8" w:rsidP="00CF3127">
            <w:pPr>
              <w:pStyle w:val="VrdnaItlc10pt"/>
              <w:numPr>
                <w:ilvl w:val="0"/>
                <w:numId w:val="4"/>
              </w:numPr>
              <w:ind w:left="430"/>
              <w:rPr>
                <w:color w:val="000080"/>
              </w:rPr>
            </w:pPr>
            <w:r w:rsidRPr="004E318F">
              <w:rPr>
                <w:color w:val="000080"/>
              </w:rPr>
              <w:t>Determination of the conformity of the management system with the standard</w:t>
            </w:r>
          </w:p>
          <w:p w14:paraId="14E991CB" w14:textId="77777777" w:rsidR="004A3BC8" w:rsidRPr="004E318F" w:rsidRDefault="004A3BC8" w:rsidP="00CF3127">
            <w:pPr>
              <w:pStyle w:val="VrdnaItlc10pt"/>
              <w:numPr>
                <w:ilvl w:val="0"/>
                <w:numId w:val="4"/>
              </w:numPr>
              <w:ind w:left="430"/>
              <w:rPr>
                <w:color w:val="000080"/>
              </w:rPr>
            </w:pPr>
            <w:r w:rsidRPr="004E318F">
              <w:rPr>
                <w:color w:val="000080"/>
              </w:rPr>
              <w:t>Evaluation of the effectiveness of the management system to ensure the organisation is capable to:</w:t>
            </w:r>
          </w:p>
          <w:p w14:paraId="5F8ACC73" w14:textId="77777777" w:rsidR="004A3BC8" w:rsidRPr="004E318F" w:rsidRDefault="004A3BC8" w:rsidP="004A3BC8">
            <w:pPr>
              <w:pStyle w:val="VrdnaItlc10pt"/>
              <w:numPr>
                <w:ilvl w:val="1"/>
                <w:numId w:val="4"/>
              </w:numPr>
              <w:ind w:left="851" w:hanging="284"/>
              <w:rPr>
                <w:color w:val="000080"/>
              </w:rPr>
            </w:pPr>
            <w:r w:rsidRPr="004E318F">
              <w:rPr>
                <w:color w:val="000080"/>
              </w:rPr>
              <w:t>Meet applicable statutory, regulatory and contractual requirements, and</w:t>
            </w:r>
          </w:p>
          <w:p w14:paraId="6AD22EFE" w14:textId="77777777" w:rsidR="004A3BC8" w:rsidRPr="004E318F" w:rsidRDefault="004A3BC8" w:rsidP="004A3BC8">
            <w:pPr>
              <w:pStyle w:val="VrdnaItlc10pt"/>
              <w:numPr>
                <w:ilvl w:val="1"/>
                <w:numId w:val="4"/>
              </w:numPr>
              <w:ind w:left="851" w:hanging="284"/>
              <w:rPr>
                <w:color w:val="000080"/>
              </w:rPr>
            </w:pPr>
            <w:r w:rsidRPr="004E318F">
              <w:rPr>
                <w:color w:val="000080"/>
              </w:rPr>
              <w:t xml:space="preserve">Achieve specified objectives </w:t>
            </w:r>
          </w:p>
        </w:tc>
      </w:tr>
      <w:tr w:rsidR="004A3BC8" w:rsidRPr="00801071" w14:paraId="40EE5AAB" w14:textId="77777777" w:rsidTr="00A21E58">
        <w:trPr>
          <w:trHeight w:val="335"/>
        </w:trPr>
        <w:tc>
          <w:tcPr>
            <w:tcW w:w="184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14:paraId="6AC0ADD4" w14:textId="77777777" w:rsidR="004A3BC8" w:rsidRPr="00D0780C" w:rsidRDefault="004A3BC8" w:rsidP="006460D7">
            <w:pPr>
              <w:rPr>
                <w:b/>
                <w:i/>
                <w:sz w:val="20"/>
                <w:szCs w:val="20"/>
              </w:rPr>
            </w:pPr>
            <w:r w:rsidRPr="00D0780C">
              <w:rPr>
                <w:b/>
                <w:i/>
                <w:sz w:val="20"/>
                <w:szCs w:val="20"/>
              </w:rPr>
              <w:t>Focus Areas</w:t>
            </w:r>
          </w:p>
        </w:tc>
        <w:tc>
          <w:tcPr>
            <w:tcW w:w="7773" w:type="dxa"/>
            <w:gridSpan w:val="3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7CD98C75" w14:textId="263AC77A" w:rsidR="004A3BC8" w:rsidRPr="00C41E57" w:rsidRDefault="004A3BC8" w:rsidP="006460D7">
            <w:pPr>
              <w:pStyle w:val="VrdnaItlc10pt"/>
              <w:rPr>
                <w:color w:val="000080"/>
                <w:lang w:val="it-IT"/>
              </w:rPr>
            </w:pPr>
          </w:p>
        </w:tc>
      </w:tr>
    </w:tbl>
    <w:p w14:paraId="08303D25" w14:textId="77777777" w:rsidR="004A3BC8" w:rsidRDefault="004A3BC8" w:rsidP="00802812">
      <w:pPr>
        <w:rPr>
          <w:color w:val="1F497D" w:themeColor="text2"/>
          <w:sz w:val="18"/>
          <w:szCs w:val="18"/>
        </w:rPr>
      </w:pPr>
    </w:p>
    <w:p w14:paraId="491C6ABB" w14:textId="77777777" w:rsidR="00F42E03" w:rsidRDefault="00F42E03" w:rsidP="00F42E03">
      <w:r>
        <w:t>AUDIT TEAM PRESENTATION</w:t>
      </w:r>
    </w:p>
    <w:p w14:paraId="62375B2D" w14:textId="77777777" w:rsidR="00F42E03" w:rsidRDefault="00F42E03" w:rsidP="00F42E03">
      <w:r>
        <w:t>The Audit Team is formed by 1 auditor:</w:t>
      </w:r>
    </w:p>
    <w:p w14:paraId="10387C15" w14:textId="77777777" w:rsidR="00CA40C0" w:rsidRDefault="00F42E03" w:rsidP="00F42E03">
      <w:r>
        <w:t xml:space="preserve">Lead Auditor: Maurizio Santoro, DNV employee since February 2004. He is qualified as Lead Auditor in the following schemes: ISO 9001, ISO 37001, SMETA, TAPA FSR/TSR, PdR 125:2022, ISO 30415. Lead Auditor SA8000 since 2005. </w:t>
      </w:r>
    </w:p>
    <w:p w14:paraId="00B1C5FD" w14:textId="3BE30B62" w:rsidR="00F42E03" w:rsidRDefault="00F42E03" w:rsidP="00F42E03">
      <w:r>
        <w:t>He is Scheme Responsible for CRMS and EASI.</w:t>
      </w:r>
    </w:p>
    <w:p w14:paraId="75D85204" w14:textId="77777777" w:rsidR="00802812" w:rsidRPr="00D0780C" w:rsidRDefault="00802812"/>
    <w:tbl>
      <w:tblPr>
        <w:tblpPr w:leftFromText="141" w:rightFromText="141" w:vertAnchor="text" w:tblpY="1"/>
        <w:tblOverlap w:val="never"/>
        <w:tblW w:w="982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6413"/>
        <w:gridCol w:w="1228"/>
        <w:gridCol w:w="1228"/>
      </w:tblGrid>
      <w:tr w:rsidR="00D0780C" w:rsidRPr="004927AA" w14:paraId="5C0CA2EA" w14:textId="77777777" w:rsidTr="00AA0065">
        <w:trPr>
          <w:cantSplit/>
          <w:tblHeader/>
        </w:trPr>
        <w:tc>
          <w:tcPr>
            <w:tcW w:w="9828" w:type="dxa"/>
            <w:gridSpan w:val="4"/>
            <w:shd w:val="clear" w:color="auto" w:fill="auto"/>
          </w:tcPr>
          <w:p w14:paraId="06CF5C17" w14:textId="79B5CCE9" w:rsidR="00FA0503" w:rsidRPr="004927AA" w:rsidRDefault="001B3EA2" w:rsidP="00AA0065">
            <w:pPr>
              <w:tabs>
                <w:tab w:val="left" w:pos="1134"/>
              </w:tabs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Data:    </w:t>
            </w:r>
            <w:r w:rsidR="00BB267B">
              <w:rPr>
                <w:b/>
                <w:sz w:val="18"/>
                <w:szCs w:val="18"/>
              </w:rPr>
              <w:t>1</w:t>
            </w:r>
            <w:r w:rsidR="00BB267B" w:rsidRPr="00BB267B">
              <w:rPr>
                <w:b/>
                <w:sz w:val="18"/>
                <w:szCs w:val="18"/>
                <w:vertAlign w:val="superscript"/>
              </w:rPr>
              <w:t>st</w:t>
            </w:r>
            <w:r w:rsidR="00BB267B">
              <w:rPr>
                <w:b/>
                <w:sz w:val="18"/>
                <w:szCs w:val="18"/>
              </w:rPr>
              <w:t xml:space="preserve"> Day</w:t>
            </w:r>
          </w:p>
        </w:tc>
      </w:tr>
      <w:tr w:rsidR="00AA0065" w:rsidRPr="004927AA" w14:paraId="6D3763C1" w14:textId="77777777" w:rsidTr="000E63CF">
        <w:trPr>
          <w:cantSplit/>
          <w:tblHeader/>
        </w:trPr>
        <w:tc>
          <w:tcPr>
            <w:tcW w:w="959" w:type="dxa"/>
            <w:shd w:val="clear" w:color="auto" w:fill="CCFFFF"/>
          </w:tcPr>
          <w:p w14:paraId="6BD2CC90" w14:textId="77777777" w:rsidR="00AA0065" w:rsidRPr="004927AA" w:rsidRDefault="00AA0065" w:rsidP="00AA0065">
            <w:pPr>
              <w:jc w:val="center"/>
              <w:rPr>
                <w:b/>
                <w:sz w:val="18"/>
                <w:szCs w:val="18"/>
              </w:rPr>
            </w:pPr>
            <w:r w:rsidRPr="004927AA">
              <w:rPr>
                <w:b/>
                <w:sz w:val="18"/>
                <w:szCs w:val="18"/>
              </w:rPr>
              <w:t>Time</w:t>
            </w:r>
            <w:r w:rsidRPr="004927AA">
              <w:rPr>
                <w:rStyle w:val="Rimandonotaapidipagina"/>
                <w:b/>
                <w:sz w:val="18"/>
                <w:szCs w:val="18"/>
              </w:rPr>
              <w:footnoteReference w:id="1"/>
            </w:r>
          </w:p>
        </w:tc>
        <w:tc>
          <w:tcPr>
            <w:tcW w:w="6413" w:type="dxa"/>
            <w:shd w:val="clear" w:color="auto" w:fill="CCFFFF"/>
          </w:tcPr>
          <w:p w14:paraId="10FE9D30" w14:textId="77777777" w:rsidR="00AA0065" w:rsidRPr="004927AA" w:rsidRDefault="00AA0065" w:rsidP="00AA0065">
            <w:pPr>
              <w:jc w:val="center"/>
              <w:rPr>
                <w:b/>
                <w:sz w:val="18"/>
                <w:szCs w:val="18"/>
              </w:rPr>
            </w:pPr>
            <w:r w:rsidRPr="004927AA">
              <w:rPr>
                <w:b/>
                <w:sz w:val="18"/>
                <w:szCs w:val="18"/>
              </w:rPr>
              <w:t>Activity</w:t>
            </w:r>
          </w:p>
        </w:tc>
        <w:tc>
          <w:tcPr>
            <w:tcW w:w="1228" w:type="dxa"/>
            <w:shd w:val="clear" w:color="auto" w:fill="CCFFFF"/>
          </w:tcPr>
          <w:p w14:paraId="12E0EB12" w14:textId="77777777" w:rsidR="00AA0065" w:rsidRPr="004927AA" w:rsidRDefault="00AA0065" w:rsidP="00AA0065">
            <w:pPr>
              <w:jc w:val="center"/>
              <w:rPr>
                <w:b/>
                <w:sz w:val="18"/>
                <w:szCs w:val="18"/>
              </w:rPr>
            </w:pPr>
            <w:r w:rsidRPr="004927AA">
              <w:rPr>
                <w:b/>
                <w:sz w:val="18"/>
                <w:szCs w:val="18"/>
              </w:rPr>
              <w:t>Shift</w:t>
            </w:r>
          </w:p>
        </w:tc>
        <w:tc>
          <w:tcPr>
            <w:tcW w:w="1228" w:type="dxa"/>
            <w:shd w:val="clear" w:color="auto" w:fill="CCFFFF"/>
          </w:tcPr>
          <w:p w14:paraId="59A6C098" w14:textId="77777777" w:rsidR="00AA0065" w:rsidRPr="004927AA" w:rsidRDefault="00AA0065" w:rsidP="00AA0065">
            <w:pPr>
              <w:jc w:val="center"/>
              <w:rPr>
                <w:b/>
                <w:sz w:val="18"/>
                <w:szCs w:val="18"/>
              </w:rPr>
            </w:pPr>
            <w:r w:rsidRPr="004927AA">
              <w:rPr>
                <w:b/>
                <w:sz w:val="18"/>
                <w:szCs w:val="18"/>
              </w:rPr>
              <w:t>Auditor/Auditee</w:t>
            </w:r>
          </w:p>
        </w:tc>
      </w:tr>
      <w:tr w:rsidR="00AA0065" w:rsidRPr="004927AA" w14:paraId="22CD191E" w14:textId="77777777" w:rsidTr="002F358A">
        <w:trPr>
          <w:cantSplit/>
          <w:tblHeader/>
        </w:trPr>
        <w:tc>
          <w:tcPr>
            <w:tcW w:w="959" w:type="dxa"/>
            <w:shd w:val="clear" w:color="auto" w:fill="auto"/>
          </w:tcPr>
          <w:p w14:paraId="00FAC978" w14:textId="77777777" w:rsidR="00AA0065" w:rsidRPr="004927AA" w:rsidRDefault="00AA0065" w:rsidP="00AA006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13" w:type="dxa"/>
            <w:shd w:val="clear" w:color="auto" w:fill="auto"/>
          </w:tcPr>
          <w:p w14:paraId="300FB8DE" w14:textId="77777777" w:rsidR="00AA0065" w:rsidRPr="004927AA" w:rsidRDefault="00AA0065" w:rsidP="00AA006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8" w:type="dxa"/>
            <w:shd w:val="clear" w:color="auto" w:fill="auto"/>
          </w:tcPr>
          <w:p w14:paraId="6633DFEF" w14:textId="77777777" w:rsidR="00AA0065" w:rsidRPr="004927AA" w:rsidRDefault="00AA0065" w:rsidP="00AA006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8" w:type="dxa"/>
            <w:shd w:val="clear" w:color="auto" w:fill="auto"/>
          </w:tcPr>
          <w:p w14:paraId="6F22BD82" w14:textId="77777777" w:rsidR="00AA0065" w:rsidRPr="004927AA" w:rsidRDefault="00AA0065" w:rsidP="00AA0065">
            <w:pPr>
              <w:jc w:val="center"/>
              <w:rPr>
                <w:sz w:val="18"/>
                <w:szCs w:val="18"/>
              </w:rPr>
            </w:pPr>
          </w:p>
        </w:tc>
      </w:tr>
      <w:tr w:rsidR="00AA0065" w:rsidRPr="004927AA" w14:paraId="3879FFF8" w14:textId="77777777" w:rsidTr="002F358A">
        <w:tc>
          <w:tcPr>
            <w:tcW w:w="959" w:type="dxa"/>
            <w:shd w:val="clear" w:color="auto" w:fill="auto"/>
          </w:tcPr>
          <w:p w14:paraId="3149552A" w14:textId="2EB84A1B" w:rsidR="00AA0065" w:rsidRPr="004927AA" w:rsidRDefault="00AA0065" w:rsidP="00AA0065">
            <w:pPr>
              <w:rPr>
                <w:sz w:val="18"/>
                <w:szCs w:val="18"/>
              </w:rPr>
            </w:pPr>
            <w:r w:rsidRPr="004927AA">
              <w:rPr>
                <w:sz w:val="18"/>
                <w:szCs w:val="18"/>
              </w:rPr>
              <w:t>09.00</w:t>
            </w:r>
          </w:p>
        </w:tc>
        <w:tc>
          <w:tcPr>
            <w:tcW w:w="6413" w:type="dxa"/>
            <w:shd w:val="clear" w:color="auto" w:fill="auto"/>
          </w:tcPr>
          <w:p w14:paraId="6554E7C0" w14:textId="77777777" w:rsidR="00AA0065" w:rsidRPr="004927AA" w:rsidRDefault="00AA0065" w:rsidP="00AA0065">
            <w:pPr>
              <w:jc w:val="both"/>
              <w:rPr>
                <w:sz w:val="18"/>
                <w:szCs w:val="18"/>
              </w:rPr>
            </w:pPr>
            <w:r w:rsidRPr="004927AA">
              <w:rPr>
                <w:sz w:val="18"/>
                <w:szCs w:val="18"/>
              </w:rPr>
              <w:t>Opening Meeting with Senior Management to explain the scope of the audit and method of performance/reporting including confirmation of Focus Areas to be adopted.</w:t>
            </w:r>
            <w:r w:rsidR="002E285D">
              <w:rPr>
                <w:sz w:val="18"/>
                <w:szCs w:val="18"/>
              </w:rPr>
              <w:t xml:space="preserve"> </w:t>
            </w:r>
            <w:r w:rsidR="002E285D">
              <w:t xml:space="preserve"> </w:t>
            </w:r>
            <w:r w:rsidR="002E285D" w:rsidRPr="002E285D">
              <w:rPr>
                <w:sz w:val="18"/>
                <w:szCs w:val="18"/>
              </w:rPr>
              <w:t>Statements on bribery policy, confidentiality and impartiality</w:t>
            </w:r>
            <w:r w:rsidR="002E285D">
              <w:rPr>
                <w:sz w:val="18"/>
                <w:szCs w:val="18"/>
              </w:rPr>
              <w:t>.</w:t>
            </w:r>
          </w:p>
        </w:tc>
        <w:tc>
          <w:tcPr>
            <w:tcW w:w="1228" w:type="dxa"/>
            <w:shd w:val="clear" w:color="auto" w:fill="auto"/>
          </w:tcPr>
          <w:p w14:paraId="054B9322" w14:textId="3721CB2F" w:rsidR="00AA0065" w:rsidRPr="004927AA" w:rsidRDefault="005012E8" w:rsidP="00AA00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Central</w:t>
            </w:r>
          </w:p>
        </w:tc>
        <w:tc>
          <w:tcPr>
            <w:tcW w:w="1228" w:type="dxa"/>
            <w:shd w:val="clear" w:color="auto" w:fill="auto"/>
          </w:tcPr>
          <w:p w14:paraId="3F5845C9" w14:textId="1D6E0D3A" w:rsidR="00AA0065" w:rsidRPr="004927AA" w:rsidRDefault="006A3728" w:rsidP="00AA00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</w:t>
            </w:r>
            <w:r w:rsidR="00A95408">
              <w:rPr>
                <w:sz w:val="18"/>
                <w:szCs w:val="18"/>
              </w:rPr>
              <w:t>/Management, SPT members</w:t>
            </w:r>
          </w:p>
        </w:tc>
      </w:tr>
      <w:tr w:rsidR="009A394F" w:rsidRPr="004927AA" w14:paraId="26144CBB" w14:textId="77777777" w:rsidTr="002F358A">
        <w:tc>
          <w:tcPr>
            <w:tcW w:w="959" w:type="dxa"/>
            <w:shd w:val="clear" w:color="auto" w:fill="auto"/>
          </w:tcPr>
          <w:p w14:paraId="0B3EBEC0" w14:textId="6B8EE651" w:rsidR="009A394F" w:rsidRPr="004927AA" w:rsidRDefault="009A394F" w:rsidP="009A39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09.30</w:t>
            </w:r>
          </w:p>
        </w:tc>
        <w:tc>
          <w:tcPr>
            <w:tcW w:w="6413" w:type="dxa"/>
            <w:shd w:val="clear" w:color="auto" w:fill="auto"/>
          </w:tcPr>
          <w:p w14:paraId="1339B5A0" w14:textId="77777777" w:rsidR="009A394F" w:rsidRDefault="009A394F" w:rsidP="009A394F">
            <w:pPr>
              <w:jc w:val="both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Site tour</w:t>
            </w:r>
          </w:p>
          <w:p w14:paraId="012876EA" w14:textId="033FB787" w:rsidR="009A394F" w:rsidRPr="009A394F" w:rsidRDefault="009A394F" w:rsidP="009A394F">
            <w:pPr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Working conditions tour</w:t>
            </w:r>
          </w:p>
        </w:tc>
        <w:tc>
          <w:tcPr>
            <w:tcW w:w="1228" w:type="dxa"/>
            <w:shd w:val="clear" w:color="auto" w:fill="auto"/>
          </w:tcPr>
          <w:p w14:paraId="0866941A" w14:textId="304A9BDE" w:rsidR="009A394F" w:rsidRDefault="009A394F" w:rsidP="009A394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Central</w:t>
            </w:r>
          </w:p>
        </w:tc>
        <w:tc>
          <w:tcPr>
            <w:tcW w:w="1228" w:type="dxa"/>
            <w:shd w:val="clear" w:color="auto" w:fill="auto"/>
          </w:tcPr>
          <w:p w14:paraId="624C598C" w14:textId="30B87048" w:rsidR="009A394F" w:rsidRDefault="009A394F" w:rsidP="009A394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LA/H&amp;S </w:t>
            </w:r>
            <w:proofErr w:type="spellStart"/>
            <w:r>
              <w:rPr>
                <w:sz w:val="18"/>
                <w:szCs w:val="18"/>
              </w:rPr>
              <w:t>Resp.le</w:t>
            </w:r>
            <w:proofErr w:type="spellEnd"/>
            <w:r>
              <w:rPr>
                <w:sz w:val="18"/>
                <w:szCs w:val="18"/>
              </w:rPr>
              <w:t>, SPT members</w:t>
            </w:r>
          </w:p>
        </w:tc>
      </w:tr>
    </w:tbl>
    <w:p w14:paraId="37F6D0E8" w14:textId="77777777" w:rsidR="00824F84" w:rsidRDefault="00824F84"/>
    <w:p w14:paraId="668F9CE5" w14:textId="77777777" w:rsidR="00824F84" w:rsidRDefault="00824F84"/>
    <w:p w14:paraId="7A44D42D" w14:textId="77777777" w:rsidR="00824F84" w:rsidRDefault="00824F84"/>
    <w:p w14:paraId="58BAB374" w14:textId="77777777" w:rsidR="00824F84" w:rsidRDefault="00824F84"/>
    <w:tbl>
      <w:tblPr>
        <w:tblpPr w:leftFromText="141" w:rightFromText="141" w:vertAnchor="text" w:tblpY="1"/>
        <w:tblOverlap w:val="never"/>
        <w:tblW w:w="982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6413"/>
        <w:gridCol w:w="1228"/>
        <w:gridCol w:w="1228"/>
      </w:tblGrid>
      <w:tr w:rsidR="00824F84" w:rsidRPr="004927AA" w14:paraId="3A045590" w14:textId="77777777" w:rsidTr="00D468AE">
        <w:trPr>
          <w:cantSplit/>
          <w:tblHeader/>
        </w:trPr>
        <w:tc>
          <w:tcPr>
            <w:tcW w:w="9828" w:type="dxa"/>
            <w:gridSpan w:val="4"/>
            <w:shd w:val="clear" w:color="auto" w:fill="auto"/>
          </w:tcPr>
          <w:p w14:paraId="3F2CF01D" w14:textId="566C8E72" w:rsidR="00824F84" w:rsidRPr="004927AA" w:rsidRDefault="00824F84" w:rsidP="00D468AE">
            <w:pPr>
              <w:tabs>
                <w:tab w:val="left" w:pos="1134"/>
              </w:tabs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Data:    1</w:t>
            </w:r>
            <w:r w:rsidRPr="00BB267B">
              <w:rPr>
                <w:b/>
                <w:sz w:val="18"/>
                <w:szCs w:val="18"/>
                <w:vertAlign w:val="superscript"/>
              </w:rPr>
              <w:t>st</w:t>
            </w:r>
            <w:r>
              <w:rPr>
                <w:b/>
                <w:sz w:val="18"/>
                <w:szCs w:val="18"/>
              </w:rPr>
              <w:t xml:space="preserve"> Day</w:t>
            </w:r>
          </w:p>
        </w:tc>
      </w:tr>
      <w:tr w:rsidR="00824F84" w:rsidRPr="004927AA" w14:paraId="2C9AD6E1" w14:textId="77777777" w:rsidTr="00D468AE">
        <w:trPr>
          <w:cantSplit/>
          <w:tblHeader/>
        </w:trPr>
        <w:tc>
          <w:tcPr>
            <w:tcW w:w="959" w:type="dxa"/>
            <w:shd w:val="clear" w:color="auto" w:fill="CCFFFF"/>
          </w:tcPr>
          <w:p w14:paraId="535344A9" w14:textId="77777777" w:rsidR="00824F84" w:rsidRPr="004927AA" w:rsidRDefault="00824F84" w:rsidP="00D468AE">
            <w:pPr>
              <w:jc w:val="center"/>
              <w:rPr>
                <w:b/>
                <w:sz w:val="18"/>
                <w:szCs w:val="18"/>
              </w:rPr>
            </w:pPr>
            <w:r w:rsidRPr="004927AA">
              <w:rPr>
                <w:b/>
                <w:sz w:val="18"/>
                <w:szCs w:val="18"/>
              </w:rPr>
              <w:t>Time</w:t>
            </w:r>
            <w:r w:rsidRPr="004927AA">
              <w:rPr>
                <w:rStyle w:val="Rimandonotaapidipagina"/>
                <w:b/>
                <w:sz w:val="18"/>
                <w:szCs w:val="18"/>
              </w:rPr>
              <w:footnoteReference w:id="2"/>
            </w:r>
          </w:p>
        </w:tc>
        <w:tc>
          <w:tcPr>
            <w:tcW w:w="6413" w:type="dxa"/>
            <w:shd w:val="clear" w:color="auto" w:fill="CCFFFF"/>
          </w:tcPr>
          <w:p w14:paraId="3C7DEEF2" w14:textId="77777777" w:rsidR="00824F84" w:rsidRPr="004927AA" w:rsidRDefault="00824F84" w:rsidP="00D468AE">
            <w:pPr>
              <w:jc w:val="center"/>
              <w:rPr>
                <w:b/>
                <w:sz w:val="18"/>
                <w:szCs w:val="18"/>
              </w:rPr>
            </w:pPr>
            <w:r w:rsidRPr="004927AA">
              <w:rPr>
                <w:b/>
                <w:sz w:val="18"/>
                <w:szCs w:val="18"/>
              </w:rPr>
              <w:t>Activity</w:t>
            </w:r>
          </w:p>
        </w:tc>
        <w:tc>
          <w:tcPr>
            <w:tcW w:w="1228" w:type="dxa"/>
            <w:shd w:val="clear" w:color="auto" w:fill="CCFFFF"/>
          </w:tcPr>
          <w:p w14:paraId="464494CD" w14:textId="77777777" w:rsidR="00824F84" w:rsidRPr="004927AA" w:rsidRDefault="00824F84" w:rsidP="00D468AE">
            <w:pPr>
              <w:jc w:val="center"/>
              <w:rPr>
                <w:b/>
                <w:sz w:val="18"/>
                <w:szCs w:val="18"/>
              </w:rPr>
            </w:pPr>
            <w:r w:rsidRPr="004927AA">
              <w:rPr>
                <w:b/>
                <w:sz w:val="18"/>
                <w:szCs w:val="18"/>
              </w:rPr>
              <w:t>Shift</w:t>
            </w:r>
          </w:p>
        </w:tc>
        <w:tc>
          <w:tcPr>
            <w:tcW w:w="1228" w:type="dxa"/>
            <w:shd w:val="clear" w:color="auto" w:fill="CCFFFF"/>
          </w:tcPr>
          <w:p w14:paraId="500D62F9" w14:textId="77777777" w:rsidR="00824F84" w:rsidRPr="004927AA" w:rsidRDefault="00824F84" w:rsidP="00D468AE">
            <w:pPr>
              <w:jc w:val="center"/>
              <w:rPr>
                <w:b/>
                <w:sz w:val="18"/>
                <w:szCs w:val="18"/>
              </w:rPr>
            </w:pPr>
            <w:r w:rsidRPr="004927AA">
              <w:rPr>
                <w:b/>
                <w:sz w:val="18"/>
                <w:szCs w:val="18"/>
              </w:rPr>
              <w:t>Auditor/Auditee</w:t>
            </w:r>
          </w:p>
        </w:tc>
      </w:tr>
      <w:tr w:rsidR="00824F84" w:rsidRPr="004927AA" w14:paraId="2B84502A" w14:textId="77777777" w:rsidTr="00D468AE">
        <w:trPr>
          <w:cantSplit/>
          <w:tblHeader/>
        </w:trPr>
        <w:tc>
          <w:tcPr>
            <w:tcW w:w="959" w:type="dxa"/>
            <w:shd w:val="clear" w:color="auto" w:fill="auto"/>
          </w:tcPr>
          <w:p w14:paraId="4B324935" w14:textId="77777777" w:rsidR="00824F84" w:rsidRPr="004927AA" w:rsidRDefault="00824F84" w:rsidP="00D468A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13" w:type="dxa"/>
            <w:shd w:val="clear" w:color="auto" w:fill="auto"/>
          </w:tcPr>
          <w:p w14:paraId="632F5D6E" w14:textId="77777777" w:rsidR="00824F84" w:rsidRPr="004927AA" w:rsidRDefault="00824F84" w:rsidP="00D468A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8" w:type="dxa"/>
            <w:shd w:val="clear" w:color="auto" w:fill="auto"/>
          </w:tcPr>
          <w:p w14:paraId="2B20235F" w14:textId="77777777" w:rsidR="00824F84" w:rsidRPr="004927AA" w:rsidRDefault="00824F84" w:rsidP="00D468A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8" w:type="dxa"/>
            <w:shd w:val="clear" w:color="auto" w:fill="auto"/>
          </w:tcPr>
          <w:p w14:paraId="0AF9C842" w14:textId="77777777" w:rsidR="00824F84" w:rsidRPr="004927AA" w:rsidRDefault="00824F84" w:rsidP="00D468AE">
            <w:pPr>
              <w:jc w:val="center"/>
              <w:rPr>
                <w:sz w:val="18"/>
                <w:szCs w:val="18"/>
              </w:rPr>
            </w:pPr>
          </w:p>
        </w:tc>
      </w:tr>
      <w:tr w:rsidR="00572CBD" w:rsidRPr="004927AA" w14:paraId="6CDBD938" w14:textId="77777777" w:rsidTr="002F358A">
        <w:tc>
          <w:tcPr>
            <w:tcW w:w="959" w:type="dxa"/>
            <w:shd w:val="clear" w:color="auto" w:fill="auto"/>
          </w:tcPr>
          <w:p w14:paraId="44E3BB1C" w14:textId="508028F4" w:rsidR="00572CBD" w:rsidRDefault="00572CBD" w:rsidP="00572C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11.00</w:t>
            </w:r>
          </w:p>
        </w:tc>
        <w:tc>
          <w:tcPr>
            <w:tcW w:w="6413" w:type="dxa"/>
            <w:shd w:val="clear" w:color="auto" w:fill="auto"/>
          </w:tcPr>
          <w:p w14:paraId="375B9414" w14:textId="77777777" w:rsidR="00572CBD" w:rsidRPr="004D772E" w:rsidRDefault="00572CBD" w:rsidP="00572CBD">
            <w:pPr>
              <w:autoSpaceDE w:val="0"/>
              <w:autoSpaceDN w:val="0"/>
              <w:adjustRightInd w:val="0"/>
              <w:rPr>
                <w:b/>
                <w:sz w:val="18"/>
                <w:szCs w:val="18"/>
                <w:u w:val="single"/>
              </w:rPr>
            </w:pPr>
            <w:r w:rsidRPr="004D772E">
              <w:rPr>
                <w:b/>
                <w:sz w:val="18"/>
                <w:szCs w:val="18"/>
                <w:u w:val="single"/>
              </w:rPr>
              <w:t>In situ workers and Employees</w:t>
            </w:r>
            <w:r w:rsidRPr="004D772E">
              <w:rPr>
                <w:rFonts w:ascii="Helvetica" w:eastAsia="PMingLiU" w:hAnsi="Helvetica" w:cs="Helvetica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r w:rsidRPr="004D772E">
              <w:rPr>
                <w:b/>
                <w:sz w:val="18"/>
                <w:szCs w:val="18"/>
                <w:u w:val="single"/>
              </w:rPr>
              <w:t>interviews and selection of production records</w:t>
            </w:r>
          </w:p>
          <w:p w14:paraId="4F4CA20D" w14:textId="77777777" w:rsidR="00572CBD" w:rsidRPr="004D772E" w:rsidRDefault="00572CBD" w:rsidP="00572CBD">
            <w:pPr>
              <w:autoSpaceDE w:val="0"/>
              <w:autoSpaceDN w:val="0"/>
              <w:adjustRightInd w:val="0"/>
              <w:rPr>
                <w:rFonts w:ascii="Helvetica" w:eastAsia="PMingLiU" w:hAnsi="Helvetica" w:cs="Helvetica"/>
                <w:color w:val="auto"/>
                <w:sz w:val="20"/>
                <w:szCs w:val="20"/>
                <w:lang w:val="en-US" w:eastAsia="zh-CN"/>
              </w:rPr>
            </w:pPr>
          </w:p>
          <w:p w14:paraId="04998C86" w14:textId="50C4DCAD" w:rsidR="00FF6ADD" w:rsidRPr="004D772E" w:rsidRDefault="00FF6ADD" w:rsidP="00FF6ADD">
            <w:pPr>
              <w:autoSpaceDE w:val="0"/>
              <w:autoSpaceDN w:val="0"/>
              <w:adjustRightInd w:val="0"/>
              <w:rPr>
                <w:bCs/>
                <w:sz w:val="18"/>
                <w:szCs w:val="18"/>
              </w:rPr>
            </w:pPr>
            <w:r w:rsidRPr="004D772E">
              <w:rPr>
                <w:bCs/>
                <w:sz w:val="18"/>
                <w:szCs w:val="18"/>
              </w:rPr>
              <w:t xml:space="preserve">Total No. </w:t>
            </w:r>
            <w:r w:rsidR="00397B0B">
              <w:rPr>
                <w:bCs/>
                <w:sz w:val="18"/>
                <w:szCs w:val="18"/>
              </w:rPr>
              <w:t>4</w:t>
            </w:r>
            <w:r w:rsidRPr="004D772E">
              <w:rPr>
                <w:bCs/>
                <w:sz w:val="18"/>
                <w:szCs w:val="18"/>
              </w:rPr>
              <w:t xml:space="preserve"> people to </w:t>
            </w:r>
            <w:r>
              <w:rPr>
                <w:bCs/>
                <w:sz w:val="18"/>
                <w:szCs w:val="18"/>
              </w:rPr>
              <w:t xml:space="preserve">be </w:t>
            </w:r>
            <w:r w:rsidRPr="004D772E">
              <w:rPr>
                <w:bCs/>
                <w:sz w:val="18"/>
                <w:szCs w:val="18"/>
              </w:rPr>
              <w:t>interview</w:t>
            </w:r>
            <w:r>
              <w:rPr>
                <w:bCs/>
                <w:sz w:val="18"/>
                <w:szCs w:val="18"/>
              </w:rPr>
              <w:t>ed</w:t>
            </w:r>
            <w:r w:rsidRPr="004D772E">
              <w:rPr>
                <w:bCs/>
                <w:sz w:val="18"/>
                <w:szCs w:val="18"/>
              </w:rPr>
              <w:t xml:space="preserve"> </w:t>
            </w:r>
            <w:r w:rsidRPr="00397B0B">
              <w:rPr>
                <w:bCs/>
                <w:sz w:val="18"/>
                <w:szCs w:val="18"/>
                <w:u w:val="single"/>
              </w:rPr>
              <w:t>as a minimum</w:t>
            </w:r>
            <w:r>
              <w:rPr>
                <w:bCs/>
                <w:sz w:val="18"/>
                <w:szCs w:val="18"/>
              </w:rPr>
              <w:t xml:space="preserve"> (plus RSU/RLS)</w:t>
            </w:r>
            <w:r w:rsidRPr="004D772E">
              <w:rPr>
                <w:bCs/>
                <w:sz w:val="18"/>
                <w:szCs w:val="18"/>
              </w:rPr>
              <w:t xml:space="preserve">: </w:t>
            </w:r>
          </w:p>
          <w:p w14:paraId="11B0A941" w14:textId="77777777" w:rsidR="00FF6ADD" w:rsidRPr="004D772E" w:rsidRDefault="00FF6ADD" w:rsidP="00FF6ADD">
            <w:pPr>
              <w:autoSpaceDE w:val="0"/>
              <w:autoSpaceDN w:val="0"/>
              <w:adjustRightInd w:val="0"/>
              <w:rPr>
                <w:bCs/>
                <w:sz w:val="18"/>
                <w:szCs w:val="18"/>
              </w:rPr>
            </w:pPr>
            <w:r w:rsidRPr="004D772E">
              <w:rPr>
                <w:bCs/>
                <w:sz w:val="18"/>
                <w:szCs w:val="18"/>
              </w:rPr>
              <w:t xml:space="preserve">Groups Interview: </w:t>
            </w:r>
            <w:r>
              <w:rPr>
                <w:bCs/>
                <w:sz w:val="18"/>
                <w:szCs w:val="18"/>
              </w:rPr>
              <w:t xml:space="preserve">1 </w:t>
            </w:r>
            <w:proofErr w:type="gramStart"/>
            <w:r>
              <w:rPr>
                <w:bCs/>
                <w:sz w:val="18"/>
                <w:szCs w:val="18"/>
              </w:rPr>
              <w:t>groups</w:t>
            </w:r>
            <w:proofErr w:type="gramEnd"/>
            <w:r w:rsidRPr="004D772E">
              <w:rPr>
                <w:bCs/>
                <w:sz w:val="18"/>
                <w:szCs w:val="18"/>
              </w:rPr>
              <w:t xml:space="preserve"> of 2 workers</w:t>
            </w:r>
          </w:p>
          <w:p w14:paraId="4159DB69" w14:textId="1D4A1381" w:rsidR="00FF6ADD" w:rsidRPr="004D772E" w:rsidRDefault="00FF6ADD" w:rsidP="00FF6ADD">
            <w:pPr>
              <w:autoSpaceDE w:val="0"/>
              <w:autoSpaceDN w:val="0"/>
              <w:adjustRightInd w:val="0"/>
              <w:rPr>
                <w:bCs/>
                <w:sz w:val="18"/>
                <w:szCs w:val="18"/>
              </w:rPr>
            </w:pPr>
            <w:r w:rsidRPr="004D772E">
              <w:rPr>
                <w:bCs/>
                <w:sz w:val="18"/>
                <w:szCs w:val="18"/>
              </w:rPr>
              <w:t xml:space="preserve">Individual Interview: </w:t>
            </w:r>
            <w:r w:rsidR="00397B0B">
              <w:rPr>
                <w:bCs/>
                <w:sz w:val="18"/>
                <w:szCs w:val="18"/>
              </w:rPr>
              <w:t>2</w:t>
            </w:r>
            <w:r w:rsidRPr="004D772E">
              <w:rPr>
                <w:bCs/>
                <w:sz w:val="18"/>
                <w:szCs w:val="18"/>
              </w:rPr>
              <w:t xml:space="preserve"> workers</w:t>
            </w:r>
          </w:p>
          <w:p w14:paraId="6F8E0666" w14:textId="77777777" w:rsidR="00572CBD" w:rsidRDefault="00572CBD" w:rsidP="00572CBD">
            <w:pPr>
              <w:autoSpaceDE w:val="0"/>
              <w:autoSpaceDN w:val="0"/>
              <w:adjustRightInd w:val="0"/>
              <w:rPr>
                <w:b/>
                <w:sz w:val="18"/>
                <w:szCs w:val="18"/>
                <w:u w:val="single"/>
              </w:rPr>
            </w:pPr>
          </w:p>
        </w:tc>
        <w:tc>
          <w:tcPr>
            <w:tcW w:w="1228" w:type="dxa"/>
            <w:shd w:val="clear" w:color="auto" w:fill="auto"/>
          </w:tcPr>
          <w:p w14:paraId="3698601B" w14:textId="181DF478" w:rsidR="00572CBD" w:rsidRDefault="00B43674" w:rsidP="00572CB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1^</w:t>
            </w:r>
          </w:p>
        </w:tc>
        <w:tc>
          <w:tcPr>
            <w:tcW w:w="1228" w:type="dxa"/>
            <w:shd w:val="clear" w:color="auto" w:fill="auto"/>
          </w:tcPr>
          <w:p w14:paraId="0EABB8C3" w14:textId="0C4975B5" w:rsidR="00572CBD" w:rsidRDefault="00572CBD" w:rsidP="00572CB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LA/Workers’ representative</w:t>
            </w:r>
          </w:p>
        </w:tc>
      </w:tr>
      <w:tr w:rsidR="00BA0CD6" w:rsidRPr="004927AA" w14:paraId="46D2D330" w14:textId="77777777" w:rsidTr="002F358A">
        <w:tc>
          <w:tcPr>
            <w:tcW w:w="959" w:type="dxa"/>
            <w:shd w:val="clear" w:color="auto" w:fill="auto"/>
          </w:tcPr>
          <w:p w14:paraId="0209F61B" w14:textId="3E62F026" w:rsidR="00BA0CD6" w:rsidRDefault="00BA0CD6" w:rsidP="00BA0CD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12.00</w:t>
            </w:r>
          </w:p>
        </w:tc>
        <w:tc>
          <w:tcPr>
            <w:tcW w:w="6413" w:type="dxa"/>
            <w:shd w:val="clear" w:color="auto" w:fill="auto"/>
          </w:tcPr>
          <w:p w14:paraId="6DD6144F" w14:textId="77777777" w:rsidR="00BA0CD6" w:rsidRDefault="00BA0CD6" w:rsidP="00BA0CD6">
            <w:pPr>
              <w:autoSpaceDE w:val="0"/>
              <w:autoSpaceDN w:val="0"/>
              <w:adjustRightInd w:val="0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Workers’ Representatives interviews</w:t>
            </w:r>
          </w:p>
          <w:p w14:paraId="53331F15" w14:textId="2EA39C30" w:rsidR="00BA0CD6" w:rsidRPr="00BA0CD6" w:rsidRDefault="00BA0CD6" w:rsidP="00BA0CD6">
            <w:pPr>
              <w:autoSpaceDE w:val="0"/>
              <w:autoSpaceDN w:val="0"/>
              <w:adjustRightInd w:val="0"/>
              <w:rPr>
                <w:bCs/>
                <w:sz w:val="18"/>
                <w:szCs w:val="18"/>
              </w:rPr>
            </w:pPr>
            <w:r w:rsidRPr="00BA0CD6">
              <w:rPr>
                <w:bCs/>
                <w:sz w:val="18"/>
                <w:szCs w:val="18"/>
              </w:rPr>
              <w:t>SA8000 Workers’ representative, H</w:t>
            </w:r>
            <w:r>
              <w:rPr>
                <w:bCs/>
                <w:sz w:val="18"/>
                <w:szCs w:val="18"/>
              </w:rPr>
              <w:t>&amp;</w:t>
            </w:r>
            <w:r w:rsidRPr="00BA0CD6">
              <w:rPr>
                <w:bCs/>
                <w:sz w:val="18"/>
                <w:szCs w:val="18"/>
              </w:rPr>
              <w:t>S Workers representatives, Unions’ representatives</w:t>
            </w:r>
          </w:p>
        </w:tc>
        <w:tc>
          <w:tcPr>
            <w:tcW w:w="1228" w:type="dxa"/>
            <w:shd w:val="clear" w:color="auto" w:fill="auto"/>
          </w:tcPr>
          <w:p w14:paraId="6B3C4816" w14:textId="7CBBC573" w:rsidR="00BA0CD6" w:rsidRDefault="00BA0CD6" w:rsidP="00BA0CD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1^</w:t>
            </w:r>
          </w:p>
        </w:tc>
        <w:tc>
          <w:tcPr>
            <w:tcW w:w="1228" w:type="dxa"/>
            <w:shd w:val="clear" w:color="auto" w:fill="auto"/>
          </w:tcPr>
          <w:p w14:paraId="02A67493" w14:textId="4A92B899" w:rsidR="00BA0CD6" w:rsidRDefault="00BA0CD6" w:rsidP="00BA0CD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LA/Workers’ representative</w:t>
            </w:r>
          </w:p>
        </w:tc>
      </w:tr>
      <w:tr w:rsidR="00BB267B" w:rsidRPr="004927AA" w14:paraId="71DAEC69" w14:textId="77777777" w:rsidTr="006D51C0">
        <w:tc>
          <w:tcPr>
            <w:tcW w:w="959" w:type="dxa"/>
            <w:shd w:val="clear" w:color="auto" w:fill="D9D9D9" w:themeFill="background1" w:themeFillShade="D9"/>
          </w:tcPr>
          <w:p w14:paraId="1B6E2433" w14:textId="77777777" w:rsidR="00BB267B" w:rsidRPr="004927AA" w:rsidRDefault="00BB267B" w:rsidP="006D51C0">
            <w:pPr>
              <w:rPr>
                <w:sz w:val="18"/>
                <w:szCs w:val="18"/>
              </w:rPr>
            </w:pPr>
            <w:r w:rsidRPr="004927AA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3</w:t>
            </w:r>
            <w:r w:rsidRPr="004927AA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0</w:t>
            </w:r>
            <w:r w:rsidRPr="004927AA">
              <w:rPr>
                <w:sz w:val="18"/>
                <w:szCs w:val="18"/>
              </w:rPr>
              <w:t>0</w:t>
            </w:r>
          </w:p>
        </w:tc>
        <w:tc>
          <w:tcPr>
            <w:tcW w:w="6413" w:type="dxa"/>
            <w:shd w:val="clear" w:color="auto" w:fill="D9D9D9" w:themeFill="background1" w:themeFillShade="D9"/>
          </w:tcPr>
          <w:p w14:paraId="6B6F8879" w14:textId="77777777" w:rsidR="00BB267B" w:rsidRPr="002E285D" w:rsidRDefault="00BB267B" w:rsidP="006D51C0">
            <w:pPr>
              <w:autoSpaceDE w:val="0"/>
              <w:autoSpaceDN w:val="0"/>
              <w:adjustRightInd w:val="0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Lunch</w:t>
            </w:r>
          </w:p>
        </w:tc>
        <w:tc>
          <w:tcPr>
            <w:tcW w:w="1228" w:type="dxa"/>
            <w:shd w:val="clear" w:color="auto" w:fill="D9D9D9" w:themeFill="background1" w:themeFillShade="D9"/>
          </w:tcPr>
          <w:p w14:paraId="30D382E4" w14:textId="77777777" w:rsidR="00BB267B" w:rsidRPr="004927AA" w:rsidRDefault="00BB267B" w:rsidP="006D51C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8" w:type="dxa"/>
            <w:shd w:val="clear" w:color="auto" w:fill="D9D9D9" w:themeFill="background1" w:themeFillShade="D9"/>
          </w:tcPr>
          <w:p w14:paraId="3D514543" w14:textId="77777777" w:rsidR="00BB267B" w:rsidRPr="004927AA" w:rsidRDefault="00BB267B" w:rsidP="006D51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</w:t>
            </w:r>
          </w:p>
        </w:tc>
      </w:tr>
      <w:tr w:rsidR="00FF6ADD" w14:paraId="681A2430" w14:textId="77777777" w:rsidTr="006D51C0">
        <w:tc>
          <w:tcPr>
            <w:tcW w:w="959" w:type="dxa"/>
            <w:shd w:val="clear" w:color="auto" w:fill="auto"/>
          </w:tcPr>
          <w:p w14:paraId="44C54F30" w14:textId="507D7411" w:rsidR="00FF6ADD" w:rsidRDefault="00FF6ADD" w:rsidP="00FF6A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14.00</w:t>
            </w:r>
          </w:p>
        </w:tc>
        <w:tc>
          <w:tcPr>
            <w:tcW w:w="6413" w:type="dxa"/>
            <w:shd w:val="clear" w:color="auto" w:fill="auto"/>
          </w:tcPr>
          <w:p w14:paraId="39A72BA7" w14:textId="1579A1F1" w:rsidR="00FF6ADD" w:rsidRPr="004D772E" w:rsidRDefault="00FF6ADD" w:rsidP="00FF6ADD">
            <w:pPr>
              <w:jc w:val="both"/>
              <w:rPr>
                <w:b/>
                <w:sz w:val="18"/>
                <w:szCs w:val="18"/>
                <w:u w:val="single"/>
              </w:rPr>
            </w:pPr>
            <w:r w:rsidRPr="004D772E">
              <w:rPr>
                <w:b/>
                <w:sz w:val="18"/>
                <w:szCs w:val="18"/>
                <w:u w:val="single"/>
              </w:rPr>
              <w:t xml:space="preserve">Health &amp; Safety &amp; Working Conditions </w:t>
            </w:r>
          </w:p>
          <w:p w14:paraId="5D426F9F" w14:textId="77777777" w:rsidR="00FF6ADD" w:rsidRPr="004D772E" w:rsidRDefault="00FF6ADD" w:rsidP="00FF6AD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4D772E">
              <w:rPr>
                <w:sz w:val="18"/>
                <w:szCs w:val="18"/>
              </w:rPr>
              <w:t>Control of Documents and Records</w:t>
            </w:r>
          </w:p>
          <w:p w14:paraId="58C10B50" w14:textId="77777777" w:rsidR="00FF6ADD" w:rsidRPr="004D772E" w:rsidRDefault="00FF6ADD" w:rsidP="00FF6AD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4D772E">
              <w:rPr>
                <w:sz w:val="18"/>
                <w:szCs w:val="18"/>
              </w:rPr>
              <w:t>Hazard identification, risk assessment and determining controls</w:t>
            </w:r>
          </w:p>
          <w:p w14:paraId="00DBF321" w14:textId="77777777" w:rsidR="00FF6ADD" w:rsidRPr="004D772E" w:rsidRDefault="00FF6ADD" w:rsidP="00FF6AD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4D772E">
              <w:rPr>
                <w:sz w:val="18"/>
                <w:szCs w:val="18"/>
              </w:rPr>
              <w:t>Legal and other requirements</w:t>
            </w:r>
          </w:p>
          <w:p w14:paraId="110ADE28" w14:textId="77777777" w:rsidR="00FF6ADD" w:rsidRPr="004D772E" w:rsidRDefault="00FF6ADD" w:rsidP="00FF6AD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4D772E">
              <w:rPr>
                <w:sz w:val="18"/>
                <w:szCs w:val="18"/>
              </w:rPr>
              <w:t>HSEQ program</w:t>
            </w:r>
          </w:p>
          <w:p w14:paraId="68F95B9A" w14:textId="77777777" w:rsidR="00FF6ADD" w:rsidRPr="004D772E" w:rsidRDefault="00FF6ADD" w:rsidP="00FF6AD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4D772E">
              <w:rPr>
                <w:sz w:val="18"/>
                <w:szCs w:val="18"/>
              </w:rPr>
              <w:t>Emergency preparedness and response</w:t>
            </w:r>
          </w:p>
          <w:p w14:paraId="413C1BB1" w14:textId="77777777" w:rsidR="00FF6ADD" w:rsidRPr="004D772E" w:rsidRDefault="00FF6ADD" w:rsidP="00FF6ADD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4D772E">
              <w:rPr>
                <w:sz w:val="18"/>
                <w:szCs w:val="18"/>
              </w:rPr>
              <w:t>Evaluation of compliance</w:t>
            </w:r>
          </w:p>
          <w:p w14:paraId="69717B90" w14:textId="39FF374F" w:rsidR="00FF6ADD" w:rsidRDefault="00FF6ADD" w:rsidP="00FF6ADD">
            <w:pPr>
              <w:numPr>
                <w:ilvl w:val="0"/>
                <w:numId w:val="2"/>
              </w:numPr>
              <w:rPr>
                <w:b/>
                <w:sz w:val="18"/>
                <w:szCs w:val="18"/>
                <w:u w:val="single"/>
              </w:rPr>
            </w:pPr>
            <w:r w:rsidRPr="004D772E">
              <w:rPr>
                <w:sz w:val="18"/>
                <w:szCs w:val="18"/>
              </w:rPr>
              <w:t>Incident investigation</w:t>
            </w:r>
          </w:p>
        </w:tc>
        <w:tc>
          <w:tcPr>
            <w:tcW w:w="1228" w:type="dxa"/>
            <w:shd w:val="clear" w:color="auto" w:fill="auto"/>
          </w:tcPr>
          <w:p w14:paraId="419E27A4" w14:textId="5CFDF3AA" w:rsidR="00FF6ADD" w:rsidRDefault="00FF6ADD" w:rsidP="00FF6AD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Central</w:t>
            </w:r>
          </w:p>
        </w:tc>
        <w:tc>
          <w:tcPr>
            <w:tcW w:w="1228" w:type="dxa"/>
            <w:shd w:val="clear" w:color="auto" w:fill="auto"/>
          </w:tcPr>
          <w:p w14:paraId="6B63A0BB" w14:textId="59CDD13E" w:rsidR="00FF6ADD" w:rsidRDefault="00FF6ADD" w:rsidP="00FF6AD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LA/H&amp;S Responsible, Workers’ representative</w:t>
            </w:r>
          </w:p>
        </w:tc>
      </w:tr>
      <w:tr w:rsidR="00BB267B" w14:paraId="24815128" w14:textId="77777777" w:rsidTr="006D51C0">
        <w:tc>
          <w:tcPr>
            <w:tcW w:w="959" w:type="dxa"/>
            <w:shd w:val="clear" w:color="auto" w:fill="auto"/>
          </w:tcPr>
          <w:p w14:paraId="504472C0" w14:textId="44CE8D59" w:rsidR="00BB267B" w:rsidRPr="004927AA" w:rsidRDefault="00BB267B" w:rsidP="006D51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3025AA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.00</w:t>
            </w:r>
          </w:p>
        </w:tc>
        <w:tc>
          <w:tcPr>
            <w:tcW w:w="6413" w:type="dxa"/>
            <w:shd w:val="clear" w:color="auto" w:fill="auto"/>
          </w:tcPr>
          <w:p w14:paraId="6CF2FCEC" w14:textId="77777777" w:rsidR="00BB267B" w:rsidRDefault="00BB267B" w:rsidP="006D51C0">
            <w:pPr>
              <w:autoSpaceDE w:val="0"/>
              <w:autoSpaceDN w:val="0"/>
              <w:adjustRightInd w:val="0"/>
              <w:rPr>
                <w:b/>
                <w:sz w:val="18"/>
                <w:szCs w:val="18"/>
                <w:u w:val="single"/>
              </w:rPr>
            </w:pPr>
            <w:r w:rsidRPr="004927AA">
              <w:rPr>
                <w:sz w:val="18"/>
                <w:szCs w:val="18"/>
              </w:rPr>
              <w:t>Preparation of Audit Report by the audit team.</w:t>
            </w:r>
          </w:p>
        </w:tc>
        <w:tc>
          <w:tcPr>
            <w:tcW w:w="1228" w:type="dxa"/>
            <w:shd w:val="clear" w:color="auto" w:fill="auto"/>
          </w:tcPr>
          <w:p w14:paraId="40DDED62" w14:textId="77777777" w:rsidR="00BB267B" w:rsidRPr="004927AA" w:rsidRDefault="00BB267B" w:rsidP="006D51C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8" w:type="dxa"/>
            <w:shd w:val="clear" w:color="auto" w:fill="auto"/>
          </w:tcPr>
          <w:p w14:paraId="1CE8A7FD" w14:textId="77777777" w:rsidR="00BB267B" w:rsidRDefault="00BB267B" w:rsidP="006D51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</w:t>
            </w:r>
          </w:p>
        </w:tc>
      </w:tr>
      <w:tr w:rsidR="00BB267B" w14:paraId="073B40B7" w14:textId="77777777" w:rsidTr="006D51C0">
        <w:tc>
          <w:tcPr>
            <w:tcW w:w="959" w:type="dxa"/>
            <w:shd w:val="clear" w:color="auto" w:fill="auto"/>
          </w:tcPr>
          <w:p w14:paraId="10132082" w14:textId="0DCE90BB" w:rsidR="00BB267B" w:rsidRPr="004927AA" w:rsidRDefault="00BB267B" w:rsidP="006D51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</w:t>
            </w:r>
            <w:r w:rsidR="003025AA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6413" w:type="dxa"/>
            <w:shd w:val="clear" w:color="auto" w:fill="auto"/>
          </w:tcPr>
          <w:p w14:paraId="48D2DED0" w14:textId="77777777" w:rsidR="00BB267B" w:rsidRDefault="00BB267B" w:rsidP="006D51C0">
            <w:pPr>
              <w:autoSpaceDE w:val="0"/>
              <w:autoSpaceDN w:val="0"/>
              <w:adjustRightInd w:val="0"/>
              <w:rPr>
                <w:b/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>1</w:t>
            </w:r>
            <w:r w:rsidRPr="00FE2054"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Day </w:t>
            </w:r>
            <w:r w:rsidRPr="004927AA">
              <w:rPr>
                <w:sz w:val="18"/>
                <w:szCs w:val="18"/>
              </w:rPr>
              <w:t>Closing Meeting with Senior Management to present a summary of the findings and recommendations and to agree corrective action timescales (if applicable).</w:t>
            </w:r>
          </w:p>
        </w:tc>
        <w:tc>
          <w:tcPr>
            <w:tcW w:w="1228" w:type="dxa"/>
            <w:shd w:val="clear" w:color="auto" w:fill="auto"/>
          </w:tcPr>
          <w:p w14:paraId="5CBAA542" w14:textId="77777777" w:rsidR="00BB267B" w:rsidRPr="004927AA" w:rsidRDefault="00BB267B" w:rsidP="006D51C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8" w:type="dxa"/>
            <w:shd w:val="clear" w:color="auto" w:fill="auto"/>
          </w:tcPr>
          <w:p w14:paraId="7F62AAB1" w14:textId="4892FE2B" w:rsidR="00BB267B" w:rsidRDefault="00BB267B" w:rsidP="006D51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LA/Management, SPT members</w:t>
            </w:r>
          </w:p>
        </w:tc>
      </w:tr>
    </w:tbl>
    <w:p w14:paraId="20208C67" w14:textId="2A1C6A69" w:rsidR="00BB267B" w:rsidRDefault="00BB267B"/>
    <w:tbl>
      <w:tblPr>
        <w:tblpPr w:leftFromText="141" w:rightFromText="141" w:vertAnchor="text" w:tblpY="1"/>
        <w:tblOverlap w:val="never"/>
        <w:tblW w:w="982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6413"/>
        <w:gridCol w:w="1228"/>
        <w:gridCol w:w="1228"/>
      </w:tblGrid>
      <w:tr w:rsidR="00BB267B" w:rsidRPr="004927AA" w14:paraId="7E855B4D" w14:textId="77777777" w:rsidTr="006D51C0">
        <w:trPr>
          <w:cantSplit/>
          <w:tblHeader/>
        </w:trPr>
        <w:tc>
          <w:tcPr>
            <w:tcW w:w="9828" w:type="dxa"/>
            <w:gridSpan w:val="4"/>
            <w:shd w:val="clear" w:color="auto" w:fill="auto"/>
          </w:tcPr>
          <w:p w14:paraId="37B038F2" w14:textId="5DAD6F9B" w:rsidR="00BB267B" w:rsidRPr="004927AA" w:rsidRDefault="00BB267B" w:rsidP="006D51C0">
            <w:pPr>
              <w:tabs>
                <w:tab w:val="left" w:pos="1134"/>
              </w:tabs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Data:    2</w:t>
            </w:r>
            <w:r w:rsidRPr="00BB267B">
              <w:rPr>
                <w:b/>
                <w:sz w:val="18"/>
                <w:szCs w:val="18"/>
                <w:vertAlign w:val="superscript"/>
              </w:rPr>
              <w:t>nd</w:t>
            </w:r>
            <w:r>
              <w:rPr>
                <w:b/>
                <w:sz w:val="18"/>
                <w:szCs w:val="18"/>
              </w:rPr>
              <w:t xml:space="preserve"> Day</w:t>
            </w:r>
          </w:p>
        </w:tc>
      </w:tr>
      <w:tr w:rsidR="00BB267B" w:rsidRPr="004927AA" w14:paraId="39DBC2E9" w14:textId="77777777" w:rsidTr="006D51C0">
        <w:trPr>
          <w:cantSplit/>
          <w:tblHeader/>
        </w:trPr>
        <w:tc>
          <w:tcPr>
            <w:tcW w:w="959" w:type="dxa"/>
            <w:shd w:val="clear" w:color="auto" w:fill="CCFFFF"/>
          </w:tcPr>
          <w:p w14:paraId="5D0C8C70" w14:textId="77777777" w:rsidR="00BB267B" w:rsidRPr="004927AA" w:rsidRDefault="00BB267B" w:rsidP="006D51C0">
            <w:pPr>
              <w:jc w:val="center"/>
              <w:rPr>
                <w:b/>
                <w:sz w:val="18"/>
                <w:szCs w:val="18"/>
              </w:rPr>
            </w:pPr>
            <w:r w:rsidRPr="004927AA">
              <w:rPr>
                <w:b/>
                <w:sz w:val="18"/>
                <w:szCs w:val="18"/>
              </w:rPr>
              <w:t>Time</w:t>
            </w:r>
            <w:r w:rsidRPr="004927AA">
              <w:rPr>
                <w:rStyle w:val="Rimandonotaapidipagina"/>
                <w:b/>
                <w:sz w:val="18"/>
                <w:szCs w:val="18"/>
              </w:rPr>
              <w:footnoteReference w:id="3"/>
            </w:r>
          </w:p>
        </w:tc>
        <w:tc>
          <w:tcPr>
            <w:tcW w:w="6413" w:type="dxa"/>
            <w:shd w:val="clear" w:color="auto" w:fill="CCFFFF"/>
          </w:tcPr>
          <w:p w14:paraId="45747B14" w14:textId="77777777" w:rsidR="00BB267B" w:rsidRPr="004927AA" w:rsidRDefault="00BB267B" w:rsidP="006D51C0">
            <w:pPr>
              <w:jc w:val="center"/>
              <w:rPr>
                <w:b/>
                <w:sz w:val="18"/>
                <w:szCs w:val="18"/>
              </w:rPr>
            </w:pPr>
            <w:r w:rsidRPr="004927AA">
              <w:rPr>
                <w:b/>
                <w:sz w:val="18"/>
                <w:szCs w:val="18"/>
              </w:rPr>
              <w:t>Activity</w:t>
            </w:r>
          </w:p>
        </w:tc>
        <w:tc>
          <w:tcPr>
            <w:tcW w:w="1228" w:type="dxa"/>
            <w:shd w:val="clear" w:color="auto" w:fill="CCFFFF"/>
          </w:tcPr>
          <w:p w14:paraId="20A298AB" w14:textId="77777777" w:rsidR="00BB267B" w:rsidRPr="004927AA" w:rsidRDefault="00BB267B" w:rsidP="006D51C0">
            <w:pPr>
              <w:jc w:val="center"/>
              <w:rPr>
                <w:b/>
                <w:sz w:val="18"/>
                <w:szCs w:val="18"/>
              </w:rPr>
            </w:pPr>
            <w:r w:rsidRPr="004927AA">
              <w:rPr>
                <w:b/>
                <w:sz w:val="18"/>
                <w:szCs w:val="18"/>
              </w:rPr>
              <w:t>Shift</w:t>
            </w:r>
          </w:p>
        </w:tc>
        <w:tc>
          <w:tcPr>
            <w:tcW w:w="1228" w:type="dxa"/>
            <w:shd w:val="clear" w:color="auto" w:fill="CCFFFF"/>
          </w:tcPr>
          <w:p w14:paraId="18C788E7" w14:textId="77777777" w:rsidR="00BB267B" w:rsidRPr="004927AA" w:rsidRDefault="00BB267B" w:rsidP="006D51C0">
            <w:pPr>
              <w:jc w:val="center"/>
              <w:rPr>
                <w:b/>
                <w:sz w:val="18"/>
                <w:szCs w:val="18"/>
              </w:rPr>
            </w:pPr>
            <w:r w:rsidRPr="004927AA">
              <w:rPr>
                <w:b/>
                <w:sz w:val="18"/>
                <w:szCs w:val="18"/>
              </w:rPr>
              <w:t>Auditor/Auditee</w:t>
            </w:r>
          </w:p>
        </w:tc>
      </w:tr>
      <w:tr w:rsidR="00BB267B" w:rsidRPr="004927AA" w14:paraId="5C50D47F" w14:textId="77777777" w:rsidTr="006D51C0">
        <w:trPr>
          <w:cantSplit/>
          <w:tblHeader/>
        </w:trPr>
        <w:tc>
          <w:tcPr>
            <w:tcW w:w="959" w:type="dxa"/>
            <w:shd w:val="clear" w:color="auto" w:fill="auto"/>
          </w:tcPr>
          <w:p w14:paraId="3ED138F0" w14:textId="77777777" w:rsidR="00BB267B" w:rsidRPr="004927AA" w:rsidRDefault="00BB267B" w:rsidP="006D51C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13" w:type="dxa"/>
            <w:shd w:val="clear" w:color="auto" w:fill="auto"/>
          </w:tcPr>
          <w:p w14:paraId="7B823649" w14:textId="77777777" w:rsidR="00BB267B" w:rsidRPr="004927AA" w:rsidRDefault="00BB267B" w:rsidP="006D51C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8" w:type="dxa"/>
            <w:shd w:val="clear" w:color="auto" w:fill="auto"/>
          </w:tcPr>
          <w:p w14:paraId="4D698C53" w14:textId="77777777" w:rsidR="00BB267B" w:rsidRPr="004927AA" w:rsidRDefault="00BB267B" w:rsidP="006D51C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8" w:type="dxa"/>
            <w:shd w:val="clear" w:color="auto" w:fill="auto"/>
          </w:tcPr>
          <w:p w14:paraId="65392517" w14:textId="77777777" w:rsidR="00BB267B" w:rsidRPr="004927AA" w:rsidRDefault="00BB267B" w:rsidP="006D51C0">
            <w:pPr>
              <w:jc w:val="center"/>
              <w:rPr>
                <w:sz w:val="18"/>
                <w:szCs w:val="18"/>
              </w:rPr>
            </w:pPr>
          </w:p>
        </w:tc>
      </w:tr>
      <w:tr w:rsidR="00BB267B" w:rsidRPr="004927AA" w14:paraId="5D431C32" w14:textId="77777777" w:rsidTr="006D51C0">
        <w:tc>
          <w:tcPr>
            <w:tcW w:w="959" w:type="dxa"/>
            <w:shd w:val="clear" w:color="auto" w:fill="auto"/>
          </w:tcPr>
          <w:p w14:paraId="23F4F09E" w14:textId="77777777" w:rsidR="00BB267B" w:rsidRPr="004927AA" w:rsidRDefault="00BB267B" w:rsidP="006D51C0">
            <w:pPr>
              <w:rPr>
                <w:sz w:val="18"/>
                <w:szCs w:val="18"/>
              </w:rPr>
            </w:pPr>
            <w:r w:rsidRPr="004927AA">
              <w:rPr>
                <w:sz w:val="18"/>
                <w:szCs w:val="18"/>
              </w:rPr>
              <w:t>09.00</w:t>
            </w:r>
          </w:p>
        </w:tc>
        <w:tc>
          <w:tcPr>
            <w:tcW w:w="6413" w:type="dxa"/>
            <w:shd w:val="clear" w:color="auto" w:fill="auto"/>
          </w:tcPr>
          <w:p w14:paraId="06BFA722" w14:textId="77777777" w:rsidR="00BB267B" w:rsidRPr="004927AA" w:rsidRDefault="00BB267B" w:rsidP="006D51C0">
            <w:pPr>
              <w:jc w:val="both"/>
              <w:rPr>
                <w:sz w:val="18"/>
                <w:szCs w:val="18"/>
              </w:rPr>
            </w:pPr>
            <w:r w:rsidRPr="004927AA">
              <w:rPr>
                <w:sz w:val="18"/>
                <w:szCs w:val="18"/>
              </w:rPr>
              <w:t>Opening Meeting with Senior Management to explain the scope of the audit and method of performance/reporting including confirmation of Focus Areas to be adopted.</w:t>
            </w:r>
            <w:r>
              <w:rPr>
                <w:sz w:val="18"/>
                <w:szCs w:val="18"/>
              </w:rPr>
              <w:t xml:space="preserve"> </w:t>
            </w:r>
            <w:r>
              <w:t xml:space="preserve"> </w:t>
            </w:r>
            <w:r w:rsidRPr="002E285D">
              <w:rPr>
                <w:sz w:val="18"/>
                <w:szCs w:val="18"/>
              </w:rPr>
              <w:t>Statements on bribery policy, confidentiality and impartiality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228" w:type="dxa"/>
            <w:shd w:val="clear" w:color="auto" w:fill="auto"/>
          </w:tcPr>
          <w:p w14:paraId="017B6CA4" w14:textId="77777777" w:rsidR="00BB267B" w:rsidRPr="004927AA" w:rsidRDefault="00BB267B" w:rsidP="006D51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Central</w:t>
            </w:r>
          </w:p>
        </w:tc>
        <w:tc>
          <w:tcPr>
            <w:tcW w:w="1228" w:type="dxa"/>
            <w:shd w:val="clear" w:color="auto" w:fill="auto"/>
          </w:tcPr>
          <w:p w14:paraId="77038646" w14:textId="77777777" w:rsidR="00BB267B" w:rsidRPr="004927AA" w:rsidRDefault="00BB267B" w:rsidP="006D51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LA/Management, SPT members</w:t>
            </w:r>
          </w:p>
        </w:tc>
      </w:tr>
      <w:tr w:rsidR="00C60CBB" w:rsidRPr="004927AA" w14:paraId="5C90B596" w14:textId="77777777" w:rsidTr="006D51C0">
        <w:tc>
          <w:tcPr>
            <w:tcW w:w="959" w:type="dxa"/>
            <w:shd w:val="clear" w:color="auto" w:fill="auto"/>
          </w:tcPr>
          <w:p w14:paraId="622AF077" w14:textId="0C3DB466" w:rsidR="00C60CBB" w:rsidRPr="004927AA" w:rsidRDefault="00C60CBB" w:rsidP="00C60CB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09.30</w:t>
            </w:r>
          </w:p>
        </w:tc>
        <w:tc>
          <w:tcPr>
            <w:tcW w:w="6413" w:type="dxa"/>
            <w:shd w:val="clear" w:color="auto" w:fill="auto"/>
          </w:tcPr>
          <w:p w14:paraId="2459B261" w14:textId="001BBF83" w:rsidR="00C60CBB" w:rsidRPr="00C60CBB" w:rsidRDefault="00C60CBB" w:rsidP="00C60CBB">
            <w:pPr>
              <w:jc w:val="both"/>
              <w:rPr>
                <w:b/>
                <w:bCs/>
                <w:sz w:val="18"/>
                <w:szCs w:val="18"/>
                <w:u w:val="single"/>
              </w:rPr>
            </w:pPr>
            <w:r w:rsidRPr="00C60CBB">
              <w:rPr>
                <w:b/>
                <w:bCs/>
                <w:sz w:val="18"/>
                <w:szCs w:val="18"/>
                <w:u w:val="single"/>
              </w:rPr>
              <w:t>SPT member’s interview</w:t>
            </w:r>
          </w:p>
          <w:p w14:paraId="2457F04E" w14:textId="3EC19ABA" w:rsidR="00C60CBB" w:rsidRPr="004927AA" w:rsidRDefault="00C60CBB" w:rsidP="00C60CBB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228" w:type="dxa"/>
            <w:shd w:val="clear" w:color="auto" w:fill="auto"/>
          </w:tcPr>
          <w:p w14:paraId="5CAAA977" w14:textId="34B5B750" w:rsidR="00C60CBB" w:rsidRDefault="00C60CBB" w:rsidP="00C60C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Central</w:t>
            </w:r>
          </w:p>
        </w:tc>
        <w:tc>
          <w:tcPr>
            <w:tcW w:w="1228" w:type="dxa"/>
            <w:shd w:val="clear" w:color="auto" w:fill="auto"/>
          </w:tcPr>
          <w:p w14:paraId="1A341EDD" w14:textId="4AE3A0D8" w:rsidR="00C60CBB" w:rsidRDefault="00C60CBB" w:rsidP="00C60C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LA/ SPT members</w:t>
            </w:r>
          </w:p>
        </w:tc>
      </w:tr>
      <w:tr w:rsidR="00C60CBB" w:rsidRPr="004927AA" w14:paraId="5C61B8AE" w14:textId="77777777" w:rsidTr="006D51C0">
        <w:tc>
          <w:tcPr>
            <w:tcW w:w="959" w:type="dxa"/>
            <w:shd w:val="clear" w:color="auto" w:fill="auto"/>
          </w:tcPr>
          <w:p w14:paraId="50200FAA" w14:textId="11B0D185" w:rsidR="00C60CBB" w:rsidRDefault="00C60CBB" w:rsidP="00C60CB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</w:t>
            </w:r>
            <w:r w:rsidR="00824F84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6413" w:type="dxa"/>
            <w:shd w:val="clear" w:color="auto" w:fill="auto"/>
          </w:tcPr>
          <w:p w14:paraId="3827536F" w14:textId="77777777" w:rsidR="00C60CBB" w:rsidRDefault="00C60CBB" w:rsidP="00C60CBB">
            <w:pPr>
              <w:jc w:val="both"/>
              <w:rPr>
                <w:b/>
                <w:bCs/>
                <w:sz w:val="18"/>
                <w:szCs w:val="18"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Stakeholder interview</w:t>
            </w:r>
          </w:p>
          <w:p w14:paraId="7905CE16" w14:textId="061D969A" w:rsidR="00C60CBB" w:rsidRPr="00C60CBB" w:rsidRDefault="00C60CBB" w:rsidP="00C60CBB">
            <w:pPr>
              <w:jc w:val="both"/>
              <w:rPr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228" w:type="dxa"/>
            <w:shd w:val="clear" w:color="auto" w:fill="auto"/>
          </w:tcPr>
          <w:p w14:paraId="6EC02052" w14:textId="6D8A8ACB" w:rsidR="00C60CBB" w:rsidRDefault="00C60CBB" w:rsidP="00C60C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Central</w:t>
            </w:r>
          </w:p>
        </w:tc>
        <w:tc>
          <w:tcPr>
            <w:tcW w:w="1228" w:type="dxa"/>
            <w:shd w:val="clear" w:color="auto" w:fill="auto"/>
          </w:tcPr>
          <w:p w14:paraId="5BA4CD38" w14:textId="2883E783" w:rsidR="00C60CBB" w:rsidRDefault="00C60CBB" w:rsidP="00C60C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</w:t>
            </w:r>
          </w:p>
        </w:tc>
      </w:tr>
      <w:tr w:rsidR="00FF6ADD" w14:paraId="0226D514" w14:textId="77777777" w:rsidTr="006D51C0">
        <w:tc>
          <w:tcPr>
            <w:tcW w:w="959" w:type="dxa"/>
            <w:shd w:val="clear" w:color="auto" w:fill="auto"/>
          </w:tcPr>
          <w:p w14:paraId="62F70972" w14:textId="12D56752" w:rsidR="00FF6ADD" w:rsidRDefault="00FF6ADD" w:rsidP="00FF6A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10.30</w:t>
            </w:r>
          </w:p>
        </w:tc>
        <w:tc>
          <w:tcPr>
            <w:tcW w:w="6413" w:type="dxa"/>
            <w:shd w:val="clear" w:color="auto" w:fill="auto"/>
          </w:tcPr>
          <w:p w14:paraId="1B6CC24F" w14:textId="77777777" w:rsidR="00FF6ADD" w:rsidRPr="002E285D" w:rsidRDefault="00FF6ADD" w:rsidP="00FF6ADD">
            <w:pPr>
              <w:jc w:val="both"/>
              <w:rPr>
                <w:b/>
                <w:sz w:val="18"/>
                <w:szCs w:val="18"/>
                <w:u w:val="single"/>
              </w:rPr>
            </w:pPr>
            <w:r w:rsidRPr="002E285D">
              <w:rPr>
                <w:b/>
                <w:sz w:val="18"/>
                <w:szCs w:val="18"/>
                <w:u w:val="single"/>
              </w:rPr>
              <w:t>Review of Recordings and documents</w:t>
            </w:r>
          </w:p>
          <w:p w14:paraId="36670154" w14:textId="77777777" w:rsidR="00FF6ADD" w:rsidRPr="002E285D" w:rsidRDefault="00FF6ADD" w:rsidP="00FF6ADD">
            <w:pPr>
              <w:rPr>
                <w:sz w:val="18"/>
                <w:szCs w:val="18"/>
              </w:rPr>
            </w:pPr>
            <w:r w:rsidRPr="002E285D">
              <w:rPr>
                <w:sz w:val="18"/>
                <w:szCs w:val="18"/>
              </w:rPr>
              <w:t>Child and Young Labour, Forced and Compulsory Labour, Discrimination, Freedom of Association &amp; Right to Collective Bargaining.</w:t>
            </w:r>
          </w:p>
          <w:p w14:paraId="28AAC8F0" w14:textId="77777777" w:rsidR="00FF6ADD" w:rsidRPr="002E285D" w:rsidRDefault="00FF6ADD" w:rsidP="00FF6ADD">
            <w:pPr>
              <w:rPr>
                <w:sz w:val="18"/>
                <w:szCs w:val="18"/>
              </w:rPr>
            </w:pPr>
          </w:p>
          <w:p w14:paraId="3AEB555C" w14:textId="77777777" w:rsidR="00FF6ADD" w:rsidRDefault="00FF6ADD" w:rsidP="00FF6ADD">
            <w:pPr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 w:rsidRPr="002E285D">
              <w:rPr>
                <w:sz w:val="18"/>
                <w:szCs w:val="18"/>
              </w:rPr>
              <w:t>Document &amp; Record Review</w:t>
            </w:r>
            <w:r>
              <w:rPr>
                <w:sz w:val="18"/>
                <w:szCs w:val="18"/>
              </w:rPr>
              <w:t xml:space="preserve">, </w:t>
            </w:r>
            <w:r w:rsidRPr="002E285D">
              <w:rPr>
                <w:sz w:val="18"/>
                <w:szCs w:val="18"/>
              </w:rPr>
              <w:t>Working Hours, Payroll, Living Wage &amp; Cost Accounting</w:t>
            </w:r>
          </w:p>
          <w:p w14:paraId="713690C5" w14:textId="77777777" w:rsidR="00FF6ADD" w:rsidRDefault="00FF6ADD" w:rsidP="00FF6ADD">
            <w:pPr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  <w:p w14:paraId="742246D3" w14:textId="6E596FBA" w:rsidR="00FF6ADD" w:rsidRPr="004D772E" w:rsidRDefault="00FF6ADD" w:rsidP="00FF6ADD">
            <w:pPr>
              <w:autoSpaceDE w:val="0"/>
              <w:autoSpaceDN w:val="0"/>
              <w:adjustRightInd w:val="0"/>
              <w:rPr>
                <w:b/>
                <w:sz w:val="18"/>
                <w:szCs w:val="18"/>
                <w:u w:val="single"/>
              </w:rPr>
            </w:pPr>
            <w:r w:rsidRPr="00397B0B">
              <w:rPr>
                <w:sz w:val="18"/>
                <w:szCs w:val="18"/>
                <w:u w:val="single"/>
              </w:rPr>
              <w:t>At least</w:t>
            </w:r>
            <w:r>
              <w:rPr>
                <w:sz w:val="18"/>
                <w:szCs w:val="18"/>
              </w:rPr>
              <w:t xml:space="preserve"> </w:t>
            </w:r>
            <w:r w:rsidR="00397B0B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payrolls (</w:t>
            </w:r>
            <w:r w:rsidR="009C45D1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for the single interviewed; other </w:t>
            </w:r>
            <w:r w:rsidR="00397B0B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randomly chosen) </w:t>
            </w:r>
          </w:p>
        </w:tc>
        <w:tc>
          <w:tcPr>
            <w:tcW w:w="1228" w:type="dxa"/>
            <w:shd w:val="clear" w:color="auto" w:fill="auto"/>
          </w:tcPr>
          <w:p w14:paraId="6203F1F4" w14:textId="77777777" w:rsidR="00FF6ADD" w:rsidRDefault="00FF6ADD" w:rsidP="00FF6AD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Central</w:t>
            </w:r>
          </w:p>
        </w:tc>
        <w:tc>
          <w:tcPr>
            <w:tcW w:w="1228" w:type="dxa"/>
            <w:shd w:val="clear" w:color="auto" w:fill="auto"/>
          </w:tcPr>
          <w:p w14:paraId="4C660DA8" w14:textId="743541DA" w:rsidR="00FF6ADD" w:rsidRDefault="00FF6ADD" w:rsidP="00FF6AD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LA/SPT Members, HR officer</w:t>
            </w:r>
          </w:p>
        </w:tc>
      </w:tr>
      <w:tr w:rsidR="00FF6ADD" w:rsidRPr="004927AA" w14:paraId="352BAC14" w14:textId="77777777" w:rsidTr="006D51C0">
        <w:tc>
          <w:tcPr>
            <w:tcW w:w="959" w:type="dxa"/>
            <w:shd w:val="clear" w:color="auto" w:fill="D9D9D9" w:themeFill="background1" w:themeFillShade="D9"/>
          </w:tcPr>
          <w:p w14:paraId="47A8E686" w14:textId="77777777" w:rsidR="00FF6ADD" w:rsidRPr="004927AA" w:rsidRDefault="00FF6ADD" w:rsidP="00FF6ADD">
            <w:pPr>
              <w:rPr>
                <w:sz w:val="18"/>
                <w:szCs w:val="18"/>
              </w:rPr>
            </w:pPr>
            <w:r w:rsidRPr="004927AA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3</w:t>
            </w:r>
            <w:r w:rsidRPr="004927AA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0</w:t>
            </w:r>
            <w:r w:rsidRPr="004927AA">
              <w:rPr>
                <w:sz w:val="18"/>
                <w:szCs w:val="18"/>
              </w:rPr>
              <w:t>0</w:t>
            </w:r>
          </w:p>
        </w:tc>
        <w:tc>
          <w:tcPr>
            <w:tcW w:w="6413" w:type="dxa"/>
            <w:shd w:val="clear" w:color="auto" w:fill="D9D9D9" w:themeFill="background1" w:themeFillShade="D9"/>
          </w:tcPr>
          <w:p w14:paraId="454D2FF0" w14:textId="77777777" w:rsidR="00FF6ADD" w:rsidRDefault="00FF6ADD" w:rsidP="00FF6ADD">
            <w:pPr>
              <w:autoSpaceDE w:val="0"/>
              <w:autoSpaceDN w:val="0"/>
              <w:adjustRightInd w:val="0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Lunch</w:t>
            </w:r>
          </w:p>
          <w:p w14:paraId="35A06E6F" w14:textId="4EF91952" w:rsidR="009C45D1" w:rsidRPr="002E285D" w:rsidRDefault="009C45D1" w:rsidP="00FF6ADD">
            <w:pPr>
              <w:autoSpaceDE w:val="0"/>
              <w:autoSpaceDN w:val="0"/>
              <w:adjustRightInd w:val="0"/>
              <w:rPr>
                <w:b/>
                <w:sz w:val="18"/>
                <w:szCs w:val="18"/>
                <w:u w:val="single"/>
              </w:rPr>
            </w:pPr>
          </w:p>
        </w:tc>
        <w:tc>
          <w:tcPr>
            <w:tcW w:w="1228" w:type="dxa"/>
            <w:shd w:val="clear" w:color="auto" w:fill="D9D9D9" w:themeFill="background1" w:themeFillShade="D9"/>
          </w:tcPr>
          <w:p w14:paraId="66B9644D" w14:textId="77777777" w:rsidR="00FF6ADD" w:rsidRPr="004927AA" w:rsidRDefault="00FF6ADD" w:rsidP="00FF6AD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8" w:type="dxa"/>
            <w:shd w:val="clear" w:color="auto" w:fill="D9D9D9" w:themeFill="background1" w:themeFillShade="D9"/>
          </w:tcPr>
          <w:p w14:paraId="7149BEDA" w14:textId="071D24D9" w:rsidR="00FF6ADD" w:rsidRPr="004927AA" w:rsidRDefault="00FF6ADD" w:rsidP="00FF6ADD">
            <w:pPr>
              <w:jc w:val="center"/>
              <w:rPr>
                <w:sz w:val="18"/>
                <w:szCs w:val="18"/>
              </w:rPr>
            </w:pPr>
          </w:p>
        </w:tc>
      </w:tr>
    </w:tbl>
    <w:p w14:paraId="1541C0E2" w14:textId="77777777" w:rsidR="00B43674" w:rsidRDefault="00B43674"/>
    <w:p w14:paraId="5F413474" w14:textId="77777777" w:rsidR="00B43674" w:rsidRDefault="00B43674"/>
    <w:p w14:paraId="2F4006EC" w14:textId="77777777" w:rsidR="00B43674" w:rsidRDefault="00B43674"/>
    <w:p w14:paraId="77A0F6D1" w14:textId="77777777" w:rsidR="00B43674" w:rsidRDefault="00B43674"/>
    <w:p w14:paraId="5C3CA963" w14:textId="77777777" w:rsidR="00B43674" w:rsidRDefault="00B43674"/>
    <w:p w14:paraId="5EECCE3A" w14:textId="77777777" w:rsidR="00B43674" w:rsidRDefault="00B43674"/>
    <w:p w14:paraId="339C4FA5" w14:textId="77777777" w:rsidR="00B43674" w:rsidRDefault="00B43674"/>
    <w:tbl>
      <w:tblPr>
        <w:tblpPr w:leftFromText="141" w:rightFromText="141" w:vertAnchor="text" w:tblpY="1"/>
        <w:tblOverlap w:val="never"/>
        <w:tblW w:w="982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6413"/>
        <w:gridCol w:w="1228"/>
        <w:gridCol w:w="1228"/>
      </w:tblGrid>
      <w:tr w:rsidR="00B43674" w:rsidRPr="004927AA" w14:paraId="25C2220E" w14:textId="77777777" w:rsidTr="00D468AE">
        <w:trPr>
          <w:cantSplit/>
          <w:tblHeader/>
        </w:trPr>
        <w:tc>
          <w:tcPr>
            <w:tcW w:w="9828" w:type="dxa"/>
            <w:gridSpan w:val="4"/>
            <w:shd w:val="clear" w:color="auto" w:fill="auto"/>
          </w:tcPr>
          <w:p w14:paraId="75AA6A6F" w14:textId="6603E8B7" w:rsidR="00B43674" w:rsidRPr="004927AA" w:rsidRDefault="00B43674" w:rsidP="00D468AE">
            <w:pPr>
              <w:tabs>
                <w:tab w:val="left" w:pos="1134"/>
              </w:tabs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Data:    2</w:t>
            </w:r>
            <w:r w:rsidRPr="00BB267B">
              <w:rPr>
                <w:b/>
                <w:sz w:val="18"/>
                <w:szCs w:val="18"/>
                <w:vertAlign w:val="superscript"/>
              </w:rPr>
              <w:t>nd</w:t>
            </w:r>
            <w:r>
              <w:rPr>
                <w:b/>
                <w:sz w:val="18"/>
                <w:szCs w:val="18"/>
              </w:rPr>
              <w:t xml:space="preserve"> Day</w:t>
            </w:r>
          </w:p>
        </w:tc>
      </w:tr>
      <w:tr w:rsidR="00B43674" w:rsidRPr="004927AA" w14:paraId="37C2D8AF" w14:textId="77777777" w:rsidTr="00D468AE">
        <w:trPr>
          <w:cantSplit/>
          <w:tblHeader/>
        </w:trPr>
        <w:tc>
          <w:tcPr>
            <w:tcW w:w="959" w:type="dxa"/>
            <w:shd w:val="clear" w:color="auto" w:fill="CCFFFF"/>
          </w:tcPr>
          <w:p w14:paraId="23A14522" w14:textId="77777777" w:rsidR="00B43674" w:rsidRPr="004927AA" w:rsidRDefault="00B43674" w:rsidP="00D468AE">
            <w:pPr>
              <w:jc w:val="center"/>
              <w:rPr>
                <w:b/>
                <w:sz w:val="18"/>
                <w:szCs w:val="18"/>
              </w:rPr>
            </w:pPr>
            <w:r w:rsidRPr="004927AA">
              <w:rPr>
                <w:b/>
                <w:sz w:val="18"/>
                <w:szCs w:val="18"/>
              </w:rPr>
              <w:t>Time</w:t>
            </w:r>
            <w:r w:rsidRPr="004927AA">
              <w:rPr>
                <w:rStyle w:val="Rimandonotaapidipagina"/>
                <w:b/>
                <w:sz w:val="18"/>
                <w:szCs w:val="18"/>
              </w:rPr>
              <w:footnoteReference w:id="4"/>
            </w:r>
          </w:p>
        </w:tc>
        <w:tc>
          <w:tcPr>
            <w:tcW w:w="6413" w:type="dxa"/>
            <w:shd w:val="clear" w:color="auto" w:fill="CCFFFF"/>
          </w:tcPr>
          <w:p w14:paraId="7CE5FF37" w14:textId="77777777" w:rsidR="00B43674" w:rsidRPr="004927AA" w:rsidRDefault="00B43674" w:rsidP="00D468AE">
            <w:pPr>
              <w:jc w:val="center"/>
              <w:rPr>
                <w:b/>
                <w:sz w:val="18"/>
                <w:szCs w:val="18"/>
              </w:rPr>
            </w:pPr>
            <w:r w:rsidRPr="004927AA">
              <w:rPr>
                <w:b/>
                <w:sz w:val="18"/>
                <w:szCs w:val="18"/>
              </w:rPr>
              <w:t>Activity</w:t>
            </w:r>
          </w:p>
        </w:tc>
        <w:tc>
          <w:tcPr>
            <w:tcW w:w="1228" w:type="dxa"/>
            <w:shd w:val="clear" w:color="auto" w:fill="CCFFFF"/>
          </w:tcPr>
          <w:p w14:paraId="1E7CE754" w14:textId="77777777" w:rsidR="00B43674" w:rsidRPr="004927AA" w:rsidRDefault="00B43674" w:rsidP="00D468AE">
            <w:pPr>
              <w:jc w:val="center"/>
              <w:rPr>
                <w:b/>
                <w:sz w:val="18"/>
                <w:szCs w:val="18"/>
              </w:rPr>
            </w:pPr>
            <w:r w:rsidRPr="004927AA">
              <w:rPr>
                <w:b/>
                <w:sz w:val="18"/>
                <w:szCs w:val="18"/>
              </w:rPr>
              <w:t>Shift</w:t>
            </w:r>
          </w:p>
        </w:tc>
        <w:tc>
          <w:tcPr>
            <w:tcW w:w="1228" w:type="dxa"/>
            <w:shd w:val="clear" w:color="auto" w:fill="CCFFFF"/>
          </w:tcPr>
          <w:p w14:paraId="38C34F38" w14:textId="77777777" w:rsidR="00B43674" w:rsidRPr="004927AA" w:rsidRDefault="00B43674" w:rsidP="00D468AE">
            <w:pPr>
              <w:jc w:val="center"/>
              <w:rPr>
                <w:b/>
                <w:sz w:val="18"/>
                <w:szCs w:val="18"/>
              </w:rPr>
            </w:pPr>
            <w:r w:rsidRPr="004927AA">
              <w:rPr>
                <w:b/>
                <w:sz w:val="18"/>
                <w:szCs w:val="18"/>
              </w:rPr>
              <w:t>Auditor/Auditee</w:t>
            </w:r>
          </w:p>
        </w:tc>
      </w:tr>
      <w:tr w:rsidR="00B43674" w:rsidRPr="004927AA" w14:paraId="08464B1D" w14:textId="77777777" w:rsidTr="00D468AE">
        <w:trPr>
          <w:cantSplit/>
          <w:tblHeader/>
        </w:trPr>
        <w:tc>
          <w:tcPr>
            <w:tcW w:w="959" w:type="dxa"/>
            <w:shd w:val="clear" w:color="auto" w:fill="auto"/>
          </w:tcPr>
          <w:p w14:paraId="48FF7409" w14:textId="77777777" w:rsidR="00B43674" w:rsidRPr="004927AA" w:rsidRDefault="00B43674" w:rsidP="00D468A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13" w:type="dxa"/>
            <w:shd w:val="clear" w:color="auto" w:fill="auto"/>
          </w:tcPr>
          <w:p w14:paraId="0B135B88" w14:textId="77777777" w:rsidR="00B43674" w:rsidRPr="004927AA" w:rsidRDefault="00B43674" w:rsidP="00D468A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8" w:type="dxa"/>
            <w:shd w:val="clear" w:color="auto" w:fill="auto"/>
          </w:tcPr>
          <w:p w14:paraId="00AB3738" w14:textId="77777777" w:rsidR="00B43674" w:rsidRPr="004927AA" w:rsidRDefault="00B43674" w:rsidP="00D468A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8" w:type="dxa"/>
            <w:shd w:val="clear" w:color="auto" w:fill="auto"/>
          </w:tcPr>
          <w:p w14:paraId="43720568" w14:textId="77777777" w:rsidR="00B43674" w:rsidRPr="004927AA" w:rsidRDefault="00B43674" w:rsidP="00D468AE">
            <w:pPr>
              <w:jc w:val="center"/>
              <w:rPr>
                <w:sz w:val="18"/>
                <w:szCs w:val="18"/>
              </w:rPr>
            </w:pPr>
          </w:p>
        </w:tc>
      </w:tr>
      <w:tr w:rsidR="009C45D1" w:rsidRPr="00F135BB" w14:paraId="50B28C51" w14:textId="77777777" w:rsidTr="006D51C0">
        <w:tc>
          <w:tcPr>
            <w:tcW w:w="959" w:type="dxa"/>
            <w:shd w:val="clear" w:color="auto" w:fill="auto"/>
          </w:tcPr>
          <w:p w14:paraId="4C43925A" w14:textId="1DA58AA6" w:rsidR="009C45D1" w:rsidRDefault="009C45D1" w:rsidP="009C45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14.00</w:t>
            </w:r>
          </w:p>
        </w:tc>
        <w:tc>
          <w:tcPr>
            <w:tcW w:w="6413" w:type="dxa"/>
            <w:shd w:val="clear" w:color="auto" w:fill="auto"/>
          </w:tcPr>
          <w:p w14:paraId="48EF546D" w14:textId="77777777" w:rsidR="009C45D1" w:rsidRPr="002E285D" w:rsidRDefault="009C45D1" w:rsidP="009C45D1">
            <w:pPr>
              <w:jc w:val="both"/>
              <w:rPr>
                <w:b/>
                <w:sz w:val="18"/>
                <w:szCs w:val="18"/>
                <w:u w:val="single"/>
              </w:rPr>
            </w:pPr>
            <w:r w:rsidRPr="004927AA">
              <w:rPr>
                <w:b/>
                <w:sz w:val="18"/>
                <w:szCs w:val="18"/>
                <w:u w:val="single"/>
              </w:rPr>
              <w:t>Management Representative</w:t>
            </w:r>
            <w:r>
              <w:rPr>
                <w:b/>
                <w:sz w:val="18"/>
                <w:szCs w:val="18"/>
                <w:u w:val="single"/>
              </w:rPr>
              <w:t xml:space="preserve"> &amp;</w:t>
            </w:r>
            <w:r w:rsidRPr="002E285D">
              <w:rPr>
                <w:b/>
                <w:sz w:val="18"/>
                <w:szCs w:val="18"/>
                <w:u w:val="single"/>
              </w:rPr>
              <w:t xml:space="preserve"> Management System Elements Review </w:t>
            </w:r>
          </w:p>
          <w:p w14:paraId="2086B71D" w14:textId="77777777" w:rsidR="009C45D1" w:rsidRPr="002E285D" w:rsidRDefault="009C45D1" w:rsidP="009C45D1">
            <w:pPr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 w:rsidRPr="004927AA">
              <w:rPr>
                <w:sz w:val="18"/>
                <w:szCs w:val="18"/>
              </w:rPr>
              <w:t>Review of Changes to the Management System</w:t>
            </w:r>
            <w:r>
              <w:rPr>
                <w:sz w:val="18"/>
                <w:szCs w:val="18"/>
              </w:rPr>
              <w:t xml:space="preserve">, </w:t>
            </w:r>
            <w:r w:rsidRPr="004927AA">
              <w:rPr>
                <w:sz w:val="18"/>
                <w:szCs w:val="18"/>
              </w:rPr>
              <w:t>Control of Documents and Records</w:t>
            </w:r>
            <w:r>
              <w:rPr>
                <w:sz w:val="18"/>
                <w:szCs w:val="18"/>
              </w:rPr>
              <w:t xml:space="preserve">, </w:t>
            </w:r>
            <w:r w:rsidRPr="004927AA">
              <w:rPr>
                <w:sz w:val="18"/>
                <w:szCs w:val="18"/>
              </w:rPr>
              <w:t>Review of Corrective Actions to previous nonconformities</w:t>
            </w:r>
            <w:r>
              <w:rPr>
                <w:sz w:val="18"/>
                <w:szCs w:val="18"/>
              </w:rPr>
              <w:t xml:space="preserve">, </w:t>
            </w:r>
            <w:r w:rsidRPr="004927AA">
              <w:rPr>
                <w:sz w:val="18"/>
                <w:szCs w:val="18"/>
              </w:rPr>
              <w:t>Internal Audits</w:t>
            </w:r>
            <w:r>
              <w:rPr>
                <w:sz w:val="18"/>
                <w:szCs w:val="18"/>
              </w:rPr>
              <w:t xml:space="preserve">, </w:t>
            </w:r>
            <w:r w:rsidRPr="002E285D">
              <w:rPr>
                <w:sz w:val="18"/>
                <w:szCs w:val="18"/>
              </w:rPr>
              <w:t>Procedures and Records, Social Performance Team, Identification and Assessment of Risks, Monitoring, Internal Involvement and Communication, Complaints Management and Resolution, Corrective and Preventive Actions,</w:t>
            </w:r>
          </w:p>
          <w:p w14:paraId="34AA6F05" w14:textId="6B2B867C" w:rsidR="009C45D1" w:rsidRPr="004927AA" w:rsidRDefault="009C45D1" w:rsidP="009C45D1">
            <w:pPr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 w:rsidRPr="002E285D">
              <w:rPr>
                <w:sz w:val="18"/>
                <w:szCs w:val="18"/>
              </w:rPr>
              <w:t>Training and Capacity Building, Management of Suppliers and Contractors</w:t>
            </w:r>
            <w:r>
              <w:rPr>
                <w:sz w:val="18"/>
                <w:szCs w:val="18"/>
              </w:rPr>
              <w:t xml:space="preserve">, </w:t>
            </w:r>
            <w:r w:rsidRPr="002E285D">
              <w:rPr>
                <w:sz w:val="18"/>
                <w:szCs w:val="18"/>
              </w:rPr>
              <w:t>External Verification and Stakeholder Engagement</w:t>
            </w:r>
          </w:p>
        </w:tc>
        <w:tc>
          <w:tcPr>
            <w:tcW w:w="1228" w:type="dxa"/>
            <w:shd w:val="clear" w:color="auto" w:fill="auto"/>
          </w:tcPr>
          <w:p w14:paraId="0971F533" w14:textId="3E7F9A22" w:rsidR="009C45D1" w:rsidRPr="004927AA" w:rsidRDefault="009C45D1" w:rsidP="009C45D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Central</w:t>
            </w:r>
          </w:p>
        </w:tc>
        <w:tc>
          <w:tcPr>
            <w:tcW w:w="1228" w:type="dxa"/>
            <w:shd w:val="clear" w:color="auto" w:fill="auto"/>
          </w:tcPr>
          <w:p w14:paraId="73D86BF5" w14:textId="446D3FBE" w:rsidR="009C45D1" w:rsidRPr="00F135BB" w:rsidRDefault="009C45D1" w:rsidP="009C45D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LA/Management, SPT members</w:t>
            </w:r>
          </w:p>
        </w:tc>
      </w:tr>
      <w:tr w:rsidR="009C45D1" w14:paraId="545D9C3C" w14:textId="77777777" w:rsidTr="006D51C0">
        <w:tc>
          <w:tcPr>
            <w:tcW w:w="959" w:type="dxa"/>
            <w:shd w:val="clear" w:color="auto" w:fill="auto"/>
          </w:tcPr>
          <w:p w14:paraId="03E810EC" w14:textId="77777777" w:rsidR="009C45D1" w:rsidRPr="004927AA" w:rsidRDefault="009C45D1" w:rsidP="009C45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16.00</w:t>
            </w:r>
          </w:p>
        </w:tc>
        <w:tc>
          <w:tcPr>
            <w:tcW w:w="6413" w:type="dxa"/>
            <w:shd w:val="clear" w:color="auto" w:fill="auto"/>
          </w:tcPr>
          <w:p w14:paraId="78DDD944" w14:textId="77777777" w:rsidR="009C45D1" w:rsidRDefault="009C45D1" w:rsidP="009C45D1">
            <w:pPr>
              <w:autoSpaceDE w:val="0"/>
              <w:autoSpaceDN w:val="0"/>
              <w:adjustRightInd w:val="0"/>
              <w:rPr>
                <w:b/>
                <w:sz w:val="18"/>
                <w:szCs w:val="18"/>
                <w:u w:val="single"/>
              </w:rPr>
            </w:pPr>
            <w:r w:rsidRPr="004927AA">
              <w:rPr>
                <w:sz w:val="18"/>
                <w:szCs w:val="18"/>
              </w:rPr>
              <w:t>Preparation of Audit Report by the audit team.</w:t>
            </w:r>
          </w:p>
        </w:tc>
        <w:tc>
          <w:tcPr>
            <w:tcW w:w="1228" w:type="dxa"/>
            <w:shd w:val="clear" w:color="auto" w:fill="auto"/>
          </w:tcPr>
          <w:p w14:paraId="71E4F3FF" w14:textId="77777777" w:rsidR="009C45D1" w:rsidRPr="004927AA" w:rsidRDefault="009C45D1" w:rsidP="009C45D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8" w:type="dxa"/>
            <w:shd w:val="clear" w:color="auto" w:fill="auto"/>
          </w:tcPr>
          <w:p w14:paraId="777165DC" w14:textId="77777777" w:rsidR="009C45D1" w:rsidRDefault="009C45D1" w:rsidP="009C45D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</w:t>
            </w:r>
          </w:p>
        </w:tc>
      </w:tr>
      <w:tr w:rsidR="009C45D1" w14:paraId="35F3CAF6" w14:textId="77777777" w:rsidTr="006D51C0">
        <w:tc>
          <w:tcPr>
            <w:tcW w:w="959" w:type="dxa"/>
            <w:shd w:val="clear" w:color="auto" w:fill="auto"/>
          </w:tcPr>
          <w:p w14:paraId="263F989E" w14:textId="77777777" w:rsidR="009C45D1" w:rsidRPr="004927AA" w:rsidRDefault="009C45D1" w:rsidP="009C45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17.00</w:t>
            </w:r>
          </w:p>
        </w:tc>
        <w:tc>
          <w:tcPr>
            <w:tcW w:w="6413" w:type="dxa"/>
            <w:shd w:val="clear" w:color="auto" w:fill="auto"/>
          </w:tcPr>
          <w:p w14:paraId="70CEB1AC" w14:textId="1766A1C2" w:rsidR="009C45D1" w:rsidRDefault="009C45D1" w:rsidP="009C45D1">
            <w:pPr>
              <w:autoSpaceDE w:val="0"/>
              <w:autoSpaceDN w:val="0"/>
              <w:adjustRightInd w:val="0"/>
              <w:rPr>
                <w:b/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>2</w:t>
            </w:r>
            <w:r w:rsidRPr="009C45D1">
              <w:rPr>
                <w:sz w:val="18"/>
                <w:szCs w:val="18"/>
                <w:vertAlign w:val="superscript"/>
              </w:rPr>
              <w:t>nd</w:t>
            </w:r>
            <w:r>
              <w:rPr>
                <w:sz w:val="18"/>
                <w:szCs w:val="18"/>
              </w:rPr>
              <w:t xml:space="preserve"> Day </w:t>
            </w:r>
            <w:r w:rsidRPr="004927AA">
              <w:rPr>
                <w:sz w:val="18"/>
                <w:szCs w:val="18"/>
              </w:rPr>
              <w:t>Closing Meeting with Senior Management to present a summary of the findings and recommendations and to agree corrective action timescales (if applicable).</w:t>
            </w:r>
          </w:p>
        </w:tc>
        <w:tc>
          <w:tcPr>
            <w:tcW w:w="1228" w:type="dxa"/>
            <w:shd w:val="clear" w:color="auto" w:fill="auto"/>
          </w:tcPr>
          <w:p w14:paraId="4483103D" w14:textId="77777777" w:rsidR="009C45D1" w:rsidRPr="004927AA" w:rsidRDefault="009C45D1" w:rsidP="009C45D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8" w:type="dxa"/>
            <w:shd w:val="clear" w:color="auto" w:fill="auto"/>
          </w:tcPr>
          <w:p w14:paraId="7312DEA1" w14:textId="77777777" w:rsidR="009C45D1" w:rsidRDefault="009C45D1" w:rsidP="009C45D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LA/Management, SPT members</w:t>
            </w:r>
          </w:p>
        </w:tc>
      </w:tr>
    </w:tbl>
    <w:p w14:paraId="1F2B03FB" w14:textId="5E49830F" w:rsidR="00BB267B" w:rsidRDefault="00BB267B"/>
    <w:tbl>
      <w:tblPr>
        <w:tblpPr w:leftFromText="141" w:rightFromText="141" w:vertAnchor="text" w:tblpY="1"/>
        <w:tblOverlap w:val="never"/>
        <w:tblW w:w="982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6413"/>
        <w:gridCol w:w="1228"/>
        <w:gridCol w:w="1228"/>
      </w:tblGrid>
      <w:tr w:rsidR="00964782" w:rsidRPr="004927AA" w14:paraId="36364960" w14:textId="77777777" w:rsidTr="006D51C0">
        <w:trPr>
          <w:cantSplit/>
          <w:tblHeader/>
        </w:trPr>
        <w:tc>
          <w:tcPr>
            <w:tcW w:w="9828" w:type="dxa"/>
            <w:gridSpan w:val="4"/>
            <w:shd w:val="clear" w:color="auto" w:fill="auto"/>
          </w:tcPr>
          <w:p w14:paraId="62321401" w14:textId="6B75CBF9" w:rsidR="00964782" w:rsidRPr="004927AA" w:rsidRDefault="00964782" w:rsidP="006D51C0">
            <w:pPr>
              <w:tabs>
                <w:tab w:val="left" w:pos="1134"/>
              </w:tabs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Data:    3</w:t>
            </w:r>
            <w:r w:rsidRPr="00964782">
              <w:rPr>
                <w:b/>
                <w:sz w:val="18"/>
                <w:szCs w:val="18"/>
                <w:vertAlign w:val="superscript"/>
              </w:rPr>
              <w:t>rd</w:t>
            </w:r>
            <w:r>
              <w:rPr>
                <w:b/>
                <w:sz w:val="18"/>
                <w:szCs w:val="18"/>
              </w:rPr>
              <w:t xml:space="preserve"> Day</w:t>
            </w:r>
          </w:p>
        </w:tc>
      </w:tr>
      <w:tr w:rsidR="00964782" w:rsidRPr="004927AA" w14:paraId="7A9751B0" w14:textId="77777777" w:rsidTr="006D51C0">
        <w:trPr>
          <w:cantSplit/>
          <w:tblHeader/>
        </w:trPr>
        <w:tc>
          <w:tcPr>
            <w:tcW w:w="959" w:type="dxa"/>
            <w:shd w:val="clear" w:color="auto" w:fill="CCFFFF"/>
          </w:tcPr>
          <w:p w14:paraId="5BA9A7A3" w14:textId="77777777" w:rsidR="00964782" w:rsidRPr="004927AA" w:rsidRDefault="00964782" w:rsidP="006D51C0">
            <w:pPr>
              <w:jc w:val="center"/>
              <w:rPr>
                <w:b/>
                <w:sz w:val="18"/>
                <w:szCs w:val="18"/>
              </w:rPr>
            </w:pPr>
            <w:r w:rsidRPr="004927AA">
              <w:rPr>
                <w:b/>
                <w:sz w:val="18"/>
                <w:szCs w:val="18"/>
              </w:rPr>
              <w:t>Time</w:t>
            </w:r>
            <w:r w:rsidRPr="004927AA">
              <w:rPr>
                <w:rStyle w:val="Rimandonotaapidipagina"/>
                <w:b/>
                <w:sz w:val="18"/>
                <w:szCs w:val="18"/>
              </w:rPr>
              <w:footnoteReference w:id="5"/>
            </w:r>
          </w:p>
        </w:tc>
        <w:tc>
          <w:tcPr>
            <w:tcW w:w="6413" w:type="dxa"/>
            <w:shd w:val="clear" w:color="auto" w:fill="CCFFFF"/>
          </w:tcPr>
          <w:p w14:paraId="16910829" w14:textId="77777777" w:rsidR="00964782" w:rsidRPr="004927AA" w:rsidRDefault="00964782" w:rsidP="006D51C0">
            <w:pPr>
              <w:jc w:val="center"/>
              <w:rPr>
                <w:b/>
                <w:sz w:val="18"/>
                <w:szCs w:val="18"/>
              </w:rPr>
            </w:pPr>
            <w:r w:rsidRPr="004927AA">
              <w:rPr>
                <w:b/>
                <w:sz w:val="18"/>
                <w:szCs w:val="18"/>
              </w:rPr>
              <w:t>Activity</w:t>
            </w:r>
          </w:p>
        </w:tc>
        <w:tc>
          <w:tcPr>
            <w:tcW w:w="1228" w:type="dxa"/>
            <w:shd w:val="clear" w:color="auto" w:fill="CCFFFF"/>
          </w:tcPr>
          <w:p w14:paraId="54F2CE9B" w14:textId="77777777" w:rsidR="00964782" w:rsidRPr="004927AA" w:rsidRDefault="00964782" w:rsidP="006D51C0">
            <w:pPr>
              <w:jc w:val="center"/>
              <w:rPr>
                <w:b/>
                <w:sz w:val="18"/>
                <w:szCs w:val="18"/>
              </w:rPr>
            </w:pPr>
            <w:r w:rsidRPr="004927AA">
              <w:rPr>
                <w:b/>
                <w:sz w:val="18"/>
                <w:szCs w:val="18"/>
              </w:rPr>
              <w:t>Shift</w:t>
            </w:r>
          </w:p>
        </w:tc>
        <w:tc>
          <w:tcPr>
            <w:tcW w:w="1228" w:type="dxa"/>
            <w:shd w:val="clear" w:color="auto" w:fill="CCFFFF"/>
          </w:tcPr>
          <w:p w14:paraId="01ECF59E" w14:textId="77777777" w:rsidR="00964782" w:rsidRPr="004927AA" w:rsidRDefault="00964782" w:rsidP="006D51C0">
            <w:pPr>
              <w:jc w:val="center"/>
              <w:rPr>
                <w:b/>
                <w:sz w:val="18"/>
                <w:szCs w:val="18"/>
              </w:rPr>
            </w:pPr>
            <w:r w:rsidRPr="004927AA">
              <w:rPr>
                <w:b/>
                <w:sz w:val="18"/>
                <w:szCs w:val="18"/>
              </w:rPr>
              <w:t>Auditor/Auditee</w:t>
            </w:r>
          </w:p>
        </w:tc>
      </w:tr>
      <w:tr w:rsidR="00964782" w:rsidRPr="004927AA" w14:paraId="4F2A1C0A" w14:textId="77777777" w:rsidTr="006D51C0">
        <w:trPr>
          <w:cantSplit/>
          <w:tblHeader/>
        </w:trPr>
        <w:tc>
          <w:tcPr>
            <w:tcW w:w="959" w:type="dxa"/>
            <w:shd w:val="clear" w:color="auto" w:fill="auto"/>
          </w:tcPr>
          <w:p w14:paraId="1A25BBFC" w14:textId="77777777" w:rsidR="00964782" w:rsidRPr="004927AA" w:rsidRDefault="00964782" w:rsidP="006D51C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13" w:type="dxa"/>
            <w:shd w:val="clear" w:color="auto" w:fill="auto"/>
          </w:tcPr>
          <w:p w14:paraId="34A98472" w14:textId="77777777" w:rsidR="00964782" w:rsidRPr="004927AA" w:rsidRDefault="00964782" w:rsidP="006D51C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8" w:type="dxa"/>
            <w:shd w:val="clear" w:color="auto" w:fill="auto"/>
          </w:tcPr>
          <w:p w14:paraId="664AD158" w14:textId="77777777" w:rsidR="00964782" w:rsidRPr="004927AA" w:rsidRDefault="00964782" w:rsidP="006D51C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8" w:type="dxa"/>
            <w:shd w:val="clear" w:color="auto" w:fill="auto"/>
          </w:tcPr>
          <w:p w14:paraId="5F4E0531" w14:textId="77777777" w:rsidR="00964782" w:rsidRPr="004927AA" w:rsidRDefault="00964782" w:rsidP="006D51C0">
            <w:pPr>
              <w:jc w:val="center"/>
              <w:rPr>
                <w:sz w:val="18"/>
                <w:szCs w:val="18"/>
              </w:rPr>
            </w:pPr>
          </w:p>
        </w:tc>
      </w:tr>
      <w:tr w:rsidR="00486D13" w:rsidRPr="004927AA" w14:paraId="50137044" w14:textId="77777777" w:rsidTr="006D51C0">
        <w:tc>
          <w:tcPr>
            <w:tcW w:w="959" w:type="dxa"/>
            <w:shd w:val="clear" w:color="auto" w:fill="auto"/>
          </w:tcPr>
          <w:p w14:paraId="1D829369" w14:textId="77777777" w:rsidR="00486D13" w:rsidRPr="004927AA" w:rsidRDefault="00486D13" w:rsidP="00486D13">
            <w:pPr>
              <w:rPr>
                <w:sz w:val="18"/>
                <w:szCs w:val="18"/>
              </w:rPr>
            </w:pPr>
            <w:r w:rsidRPr="004927AA">
              <w:rPr>
                <w:sz w:val="18"/>
                <w:szCs w:val="18"/>
              </w:rPr>
              <w:t>09.00</w:t>
            </w:r>
          </w:p>
        </w:tc>
        <w:tc>
          <w:tcPr>
            <w:tcW w:w="6413" w:type="dxa"/>
            <w:shd w:val="clear" w:color="auto" w:fill="auto"/>
          </w:tcPr>
          <w:p w14:paraId="42793B0E" w14:textId="77777777" w:rsidR="00486D13" w:rsidRPr="004927AA" w:rsidRDefault="00486D13" w:rsidP="00486D13">
            <w:pPr>
              <w:jc w:val="both"/>
              <w:rPr>
                <w:b/>
                <w:sz w:val="18"/>
                <w:szCs w:val="18"/>
                <w:u w:val="single"/>
              </w:rPr>
            </w:pPr>
            <w:r w:rsidRPr="004927AA">
              <w:rPr>
                <w:b/>
                <w:sz w:val="18"/>
                <w:szCs w:val="18"/>
                <w:u w:val="single"/>
              </w:rPr>
              <w:t>Senior Management</w:t>
            </w:r>
          </w:p>
          <w:p w14:paraId="355DEC93" w14:textId="3FDB62E6" w:rsidR="00486D13" w:rsidRPr="004927AA" w:rsidRDefault="00486D13" w:rsidP="00486D1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4927AA">
              <w:rPr>
                <w:sz w:val="18"/>
                <w:szCs w:val="18"/>
              </w:rPr>
              <w:t>Policy &amp; Objectives</w:t>
            </w:r>
            <w:r>
              <w:rPr>
                <w:sz w:val="18"/>
                <w:szCs w:val="18"/>
              </w:rPr>
              <w:t xml:space="preserve">, </w:t>
            </w:r>
            <w:r w:rsidRPr="004927AA">
              <w:rPr>
                <w:sz w:val="18"/>
                <w:szCs w:val="18"/>
              </w:rPr>
              <w:t>Changes to the Business</w:t>
            </w:r>
            <w:r>
              <w:rPr>
                <w:sz w:val="18"/>
                <w:szCs w:val="18"/>
              </w:rPr>
              <w:t xml:space="preserve">, </w:t>
            </w:r>
            <w:r w:rsidRPr="004927AA">
              <w:rPr>
                <w:sz w:val="18"/>
                <w:szCs w:val="18"/>
              </w:rPr>
              <w:t>Continual Improvement</w:t>
            </w:r>
            <w:r>
              <w:rPr>
                <w:sz w:val="18"/>
                <w:szCs w:val="18"/>
              </w:rPr>
              <w:t xml:space="preserve">, </w:t>
            </w:r>
            <w:r w:rsidRPr="004927AA">
              <w:rPr>
                <w:sz w:val="18"/>
                <w:szCs w:val="18"/>
              </w:rPr>
              <w:t>Internal Communications</w:t>
            </w:r>
            <w:r>
              <w:rPr>
                <w:sz w:val="18"/>
                <w:szCs w:val="18"/>
              </w:rPr>
              <w:t xml:space="preserve">, </w:t>
            </w:r>
            <w:r w:rsidRPr="004927AA">
              <w:rPr>
                <w:sz w:val="18"/>
                <w:szCs w:val="18"/>
              </w:rPr>
              <w:t>Provision of Resources</w:t>
            </w:r>
            <w:r>
              <w:rPr>
                <w:sz w:val="18"/>
                <w:szCs w:val="18"/>
              </w:rPr>
              <w:t xml:space="preserve">, </w:t>
            </w:r>
            <w:r w:rsidRPr="004927AA">
              <w:rPr>
                <w:sz w:val="18"/>
                <w:szCs w:val="18"/>
              </w:rPr>
              <w:t>Management Review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228" w:type="dxa"/>
            <w:shd w:val="clear" w:color="auto" w:fill="auto"/>
          </w:tcPr>
          <w:p w14:paraId="6F499D8A" w14:textId="77777777" w:rsidR="00486D13" w:rsidRPr="004927AA" w:rsidRDefault="00486D13" w:rsidP="00486D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Central</w:t>
            </w:r>
          </w:p>
        </w:tc>
        <w:tc>
          <w:tcPr>
            <w:tcW w:w="1228" w:type="dxa"/>
            <w:shd w:val="clear" w:color="auto" w:fill="auto"/>
          </w:tcPr>
          <w:p w14:paraId="762DA4AD" w14:textId="77777777" w:rsidR="00486D13" w:rsidRPr="004927AA" w:rsidRDefault="00486D13" w:rsidP="00486D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LA/Management, SPT members</w:t>
            </w:r>
          </w:p>
        </w:tc>
      </w:tr>
      <w:tr w:rsidR="00486D13" w:rsidRPr="004927AA" w14:paraId="5059AA57" w14:textId="77777777" w:rsidTr="002F358A">
        <w:tc>
          <w:tcPr>
            <w:tcW w:w="959" w:type="dxa"/>
            <w:shd w:val="clear" w:color="auto" w:fill="auto"/>
          </w:tcPr>
          <w:p w14:paraId="3B5D9FAA" w14:textId="65D220C8" w:rsidR="00486D13" w:rsidRPr="004927AA" w:rsidRDefault="00486D13" w:rsidP="00486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6413" w:type="dxa"/>
            <w:shd w:val="clear" w:color="auto" w:fill="auto"/>
          </w:tcPr>
          <w:p w14:paraId="053DF223" w14:textId="60907ADE" w:rsidR="00486D13" w:rsidRPr="004927AA" w:rsidRDefault="00486D13" w:rsidP="00486D13">
            <w:pPr>
              <w:jc w:val="both"/>
              <w:rPr>
                <w:sz w:val="18"/>
                <w:szCs w:val="18"/>
              </w:rPr>
            </w:pPr>
            <w:r w:rsidRPr="00BC7BAC">
              <w:rPr>
                <w:b/>
                <w:sz w:val="18"/>
                <w:szCs w:val="18"/>
                <w:u w:val="single"/>
              </w:rPr>
              <w:t>Maturity declaration</w:t>
            </w:r>
          </w:p>
        </w:tc>
        <w:tc>
          <w:tcPr>
            <w:tcW w:w="1228" w:type="dxa"/>
            <w:shd w:val="clear" w:color="auto" w:fill="auto"/>
          </w:tcPr>
          <w:p w14:paraId="347ED29A" w14:textId="5A064155" w:rsidR="00486D13" w:rsidRPr="004927AA" w:rsidRDefault="00486D13" w:rsidP="00486D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Central</w:t>
            </w:r>
          </w:p>
        </w:tc>
        <w:tc>
          <w:tcPr>
            <w:tcW w:w="1228" w:type="dxa"/>
            <w:shd w:val="clear" w:color="auto" w:fill="auto"/>
          </w:tcPr>
          <w:p w14:paraId="00622608" w14:textId="0DAED3B9" w:rsidR="00486D13" w:rsidRDefault="00486D13" w:rsidP="00486D13">
            <w:pPr>
              <w:jc w:val="center"/>
            </w:pPr>
            <w:r w:rsidRPr="0032492C">
              <w:rPr>
                <w:sz w:val="18"/>
                <w:szCs w:val="18"/>
              </w:rPr>
              <w:t>LA</w:t>
            </w:r>
          </w:p>
        </w:tc>
      </w:tr>
      <w:tr w:rsidR="00486D13" w:rsidRPr="004927AA" w14:paraId="012DA1A9" w14:textId="77777777" w:rsidTr="002F358A">
        <w:tc>
          <w:tcPr>
            <w:tcW w:w="959" w:type="dxa"/>
            <w:shd w:val="clear" w:color="auto" w:fill="auto"/>
          </w:tcPr>
          <w:p w14:paraId="79590FB4" w14:textId="6A370247" w:rsidR="00486D13" w:rsidRDefault="00486D13" w:rsidP="00486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11.00</w:t>
            </w:r>
          </w:p>
        </w:tc>
        <w:tc>
          <w:tcPr>
            <w:tcW w:w="6413" w:type="dxa"/>
            <w:shd w:val="clear" w:color="auto" w:fill="auto"/>
          </w:tcPr>
          <w:p w14:paraId="68BC7761" w14:textId="4B8841D9" w:rsidR="00486D13" w:rsidRPr="00BC7BAC" w:rsidRDefault="00486D13" w:rsidP="00486D13">
            <w:pPr>
              <w:jc w:val="both"/>
              <w:rPr>
                <w:b/>
                <w:sz w:val="18"/>
                <w:szCs w:val="18"/>
                <w:u w:val="single"/>
              </w:rPr>
            </w:pPr>
            <w:r w:rsidRPr="004927AA">
              <w:rPr>
                <w:sz w:val="18"/>
                <w:szCs w:val="18"/>
              </w:rPr>
              <w:t>Preparation of Audit Report by the audit team.</w:t>
            </w:r>
          </w:p>
        </w:tc>
        <w:tc>
          <w:tcPr>
            <w:tcW w:w="1228" w:type="dxa"/>
            <w:shd w:val="clear" w:color="auto" w:fill="auto"/>
          </w:tcPr>
          <w:p w14:paraId="213CC258" w14:textId="77777777" w:rsidR="00486D13" w:rsidRDefault="00486D13" w:rsidP="00486D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8" w:type="dxa"/>
            <w:shd w:val="clear" w:color="auto" w:fill="auto"/>
          </w:tcPr>
          <w:p w14:paraId="32F87858" w14:textId="4553111A" w:rsidR="00486D13" w:rsidRPr="0032492C" w:rsidRDefault="00486D13" w:rsidP="00486D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</w:t>
            </w:r>
          </w:p>
        </w:tc>
      </w:tr>
      <w:tr w:rsidR="00486D13" w:rsidRPr="004927AA" w14:paraId="5F8FA541" w14:textId="77777777" w:rsidTr="00056D9A">
        <w:tc>
          <w:tcPr>
            <w:tcW w:w="959" w:type="dxa"/>
            <w:shd w:val="clear" w:color="auto" w:fill="auto"/>
          </w:tcPr>
          <w:p w14:paraId="66493BF7" w14:textId="2937928B" w:rsidR="00486D13" w:rsidRDefault="00486D13" w:rsidP="00486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13.00</w:t>
            </w:r>
          </w:p>
        </w:tc>
        <w:tc>
          <w:tcPr>
            <w:tcW w:w="6413" w:type="dxa"/>
            <w:shd w:val="clear" w:color="auto" w:fill="auto"/>
          </w:tcPr>
          <w:p w14:paraId="228E624D" w14:textId="1EC3E22C" w:rsidR="00486D13" w:rsidRPr="002E285D" w:rsidRDefault="00486D13" w:rsidP="00486D13">
            <w:pPr>
              <w:jc w:val="both"/>
              <w:rPr>
                <w:b/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>3</w:t>
            </w:r>
            <w:r w:rsidRPr="004D277D">
              <w:rPr>
                <w:sz w:val="18"/>
                <w:szCs w:val="18"/>
                <w:vertAlign w:val="superscript"/>
              </w:rPr>
              <w:t>rd</w:t>
            </w:r>
            <w:r>
              <w:rPr>
                <w:sz w:val="18"/>
                <w:szCs w:val="18"/>
              </w:rPr>
              <w:t xml:space="preserve"> Day </w:t>
            </w:r>
            <w:r w:rsidRPr="004927AA">
              <w:rPr>
                <w:sz w:val="18"/>
                <w:szCs w:val="18"/>
              </w:rPr>
              <w:t>Closing Meeting with Senior Management to present a summary of the findings and recommendations and to agree corrective action timescales (if applicable).</w:t>
            </w:r>
          </w:p>
        </w:tc>
        <w:tc>
          <w:tcPr>
            <w:tcW w:w="1228" w:type="dxa"/>
            <w:shd w:val="clear" w:color="auto" w:fill="auto"/>
          </w:tcPr>
          <w:p w14:paraId="4B5DE935" w14:textId="5BC86FA6" w:rsidR="00486D13" w:rsidRPr="004927AA" w:rsidRDefault="00486D13" w:rsidP="00486D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8" w:type="dxa"/>
            <w:shd w:val="clear" w:color="auto" w:fill="auto"/>
          </w:tcPr>
          <w:p w14:paraId="6CC869CC" w14:textId="6F8695A6" w:rsidR="00486D13" w:rsidRDefault="00486D13" w:rsidP="00486D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</w:t>
            </w:r>
          </w:p>
        </w:tc>
      </w:tr>
    </w:tbl>
    <w:p w14:paraId="0ABBBC44" w14:textId="77777777" w:rsidR="00BC7BAC" w:rsidRDefault="00BC7BAC" w:rsidP="004D772E"/>
    <w:p w14:paraId="7AD0049A" w14:textId="1B07257C" w:rsidR="00DD0AD1" w:rsidRDefault="0076361A" w:rsidP="00DD0AD1">
      <w:pPr>
        <w:jc w:val="center"/>
      </w:pPr>
      <w:r>
        <w:rPr>
          <w:noProof/>
        </w:rPr>
        <w:lastRenderedPageBreak/>
        <w:drawing>
          <wp:inline distT="0" distB="0" distL="0" distR="0" wp14:anchorId="7C35B9E5" wp14:editId="426B3F71">
            <wp:extent cx="4914695" cy="3573579"/>
            <wp:effectExtent l="0" t="0" r="63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2031" cy="358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6F6D" w14:textId="77777777" w:rsidR="00DD0AD1" w:rsidRDefault="00DD0AD1" w:rsidP="00DD0AD1">
      <w:pPr>
        <w:jc w:val="center"/>
      </w:pPr>
    </w:p>
    <w:p w14:paraId="4AB8563B" w14:textId="691AAD5E" w:rsidR="00DD0AD1" w:rsidRPr="00D0780C" w:rsidRDefault="001D1E81" w:rsidP="00DD0AD1">
      <w:pPr>
        <w:jc w:val="center"/>
      </w:pPr>
      <w:r>
        <w:rPr>
          <w:noProof/>
        </w:rPr>
        <w:drawing>
          <wp:inline distT="0" distB="0" distL="0" distR="0" wp14:anchorId="3F79DAE5" wp14:editId="21C55EFE">
            <wp:extent cx="4445635" cy="4087392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0855" cy="409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4D86" w14:textId="77777777" w:rsidR="001B3EA2" w:rsidRDefault="001B3EA2"/>
    <w:sectPr w:rsidR="001B3EA2" w:rsidSect="00D2538A">
      <w:headerReference w:type="default" r:id="rId14"/>
      <w:footerReference w:type="default" r:id="rId15"/>
      <w:pgSz w:w="11909" w:h="16834" w:code="9"/>
      <w:pgMar w:top="1296" w:right="1152" w:bottom="1152" w:left="1152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DEB2F" w14:textId="77777777" w:rsidR="00D17FF1" w:rsidRDefault="00D17FF1" w:rsidP="00FA0503">
      <w:r>
        <w:separator/>
      </w:r>
    </w:p>
  </w:endnote>
  <w:endnote w:type="continuationSeparator" w:id="0">
    <w:p w14:paraId="70AA6FC7" w14:textId="77777777" w:rsidR="00D17FF1" w:rsidRDefault="00D17FF1" w:rsidP="00FA0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(W1)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813"/>
      <w:gridCol w:w="3035"/>
      <w:gridCol w:w="758"/>
      <w:gridCol w:w="2784"/>
      <w:gridCol w:w="2215"/>
    </w:tblGrid>
    <w:tr w:rsidR="00D0780C" w:rsidRPr="00D0780C" w14:paraId="342EA903" w14:textId="77777777" w:rsidTr="002F358A">
      <w:trPr>
        <w:trHeight w:val="362"/>
      </w:trPr>
      <w:tc>
        <w:tcPr>
          <w:tcW w:w="817" w:type="dxa"/>
        </w:tcPr>
        <w:p w14:paraId="5DA75BAA" w14:textId="77777777" w:rsidR="00897C3D" w:rsidRPr="00D0780C" w:rsidRDefault="002F358A" w:rsidP="009E2B3A">
          <w:pPr>
            <w:rPr>
              <w:rFonts w:eastAsia="Arial Unicode MS" w:cs="Arial Unicode MS"/>
              <w:sz w:val="16"/>
              <w:szCs w:val="16"/>
            </w:rPr>
          </w:pPr>
          <w:r>
            <w:rPr>
              <w:rFonts w:eastAsia="Arial Unicode MS" w:cs="Arial Unicode MS"/>
              <w:sz w:val="16"/>
              <w:szCs w:val="16"/>
            </w:rPr>
            <w:t xml:space="preserve">Report </w:t>
          </w:r>
          <w:r w:rsidR="00897C3D" w:rsidRPr="00D0780C">
            <w:rPr>
              <w:rFonts w:eastAsia="Arial Unicode MS" w:cs="Arial Unicode MS"/>
              <w:sz w:val="16"/>
              <w:szCs w:val="16"/>
            </w:rPr>
            <w:t xml:space="preserve">No.: </w:t>
          </w:r>
        </w:p>
      </w:tc>
      <w:tc>
        <w:tcPr>
          <w:tcW w:w="3120" w:type="dxa"/>
        </w:tcPr>
        <w:p w14:paraId="78745E2D" w14:textId="07ACFC29" w:rsidR="00897C3D" w:rsidRPr="002F358A" w:rsidRDefault="00AA4B1E" w:rsidP="009E2B3A">
          <w:pPr>
            <w:rPr>
              <w:rFonts w:eastAsia="Arial Unicode MS" w:cs="Arial Unicode MS"/>
              <w:sz w:val="16"/>
              <w:szCs w:val="16"/>
            </w:rPr>
          </w:pPr>
          <w:r w:rsidRPr="00AA4B1E">
            <w:rPr>
              <w:noProof/>
              <w:sz w:val="16"/>
              <w:szCs w:val="16"/>
            </w:rPr>
            <w:t xml:space="preserve">10416473 </w:t>
          </w:r>
          <w:r w:rsidR="00FE5F14" w:rsidRPr="00FE5F14">
            <w:rPr>
              <w:noProof/>
              <w:sz w:val="16"/>
              <w:szCs w:val="16"/>
            </w:rPr>
            <w:t>-</w:t>
          </w:r>
          <w:r>
            <w:rPr>
              <w:noProof/>
              <w:sz w:val="16"/>
              <w:szCs w:val="16"/>
            </w:rPr>
            <w:t>20230803</w:t>
          </w:r>
          <w:r w:rsidR="00FE5F14" w:rsidRPr="00FE5F14">
            <w:rPr>
              <w:noProof/>
              <w:sz w:val="16"/>
              <w:szCs w:val="16"/>
            </w:rPr>
            <w:t>-P</w:t>
          </w:r>
          <w:r w:rsidR="004654DA">
            <w:rPr>
              <w:noProof/>
              <w:sz w:val="16"/>
              <w:szCs w:val="16"/>
            </w:rPr>
            <w:t>P</w:t>
          </w:r>
          <w:r>
            <w:rPr>
              <w:noProof/>
              <w:sz w:val="16"/>
              <w:szCs w:val="16"/>
            </w:rPr>
            <w:t>2</w:t>
          </w:r>
          <w:r w:rsidR="004D772E">
            <w:rPr>
              <w:noProof/>
              <w:sz w:val="16"/>
              <w:szCs w:val="16"/>
            </w:rPr>
            <w:t>-SMZ</w:t>
          </w:r>
        </w:p>
      </w:tc>
      <w:tc>
        <w:tcPr>
          <w:tcW w:w="765" w:type="dxa"/>
        </w:tcPr>
        <w:p w14:paraId="234DCC5A" w14:textId="77777777" w:rsidR="00897C3D" w:rsidRPr="00D0780C" w:rsidRDefault="00897C3D" w:rsidP="009E2B3A">
          <w:pPr>
            <w:rPr>
              <w:rFonts w:eastAsia="Arial Unicode MS" w:cs="Arial Unicode MS"/>
              <w:sz w:val="16"/>
              <w:szCs w:val="16"/>
            </w:rPr>
          </w:pPr>
          <w:r w:rsidRPr="00D0780C">
            <w:rPr>
              <w:rFonts w:eastAsia="Arial Unicode MS" w:cs="Arial Unicode MS"/>
              <w:sz w:val="16"/>
              <w:szCs w:val="16"/>
            </w:rPr>
            <w:t xml:space="preserve">Date: </w:t>
          </w:r>
        </w:p>
      </w:tc>
      <w:tc>
        <w:tcPr>
          <w:tcW w:w="2901" w:type="dxa"/>
        </w:tcPr>
        <w:p w14:paraId="7AA550AA" w14:textId="6571BF7E" w:rsidR="00897C3D" w:rsidRPr="00D0780C" w:rsidRDefault="004D772E" w:rsidP="009E2B3A">
          <w:pPr>
            <w:rPr>
              <w:rFonts w:eastAsia="Arial Unicode MS" w:cs="Arial Unicode MS"/>
              <w:sz w:val="16"/>
              <w:szCs w:val="16"/>
            </w:rPr>
          </w:pPr>
          <w:r>
            <w:rPr>
              <w:rFonts w:eastAsia="Arial Unicode MS" w:cs="Arial Unicode MS"/>
              <w:sz w:val="16"/>
              <w:szCs w:val="16"/>
            </w:rPr>
            <w:t>2</w:t>
          </w:r>
          <w:r w:rsidR="004B1F81">
            <w:rPr>
              <w:rFonts w:eastAsia="Arial Unicode MS" w:cs="Arial Unicode MS"/>
              <w:sz w:val="16"/>
              <w:szCs w:val="16"/>
            </w:rPr>
            <w:t>02</w:t>
          </w:r>
          <w:r w:rsidR="004654DA">
            <w:rPr>
              <w:rFonts w:eastAsia="Arial Unicode MS" w:cs="Arial Unicode MS"/>
              <w:sz w:val="16"/>
              <w:szCs w:val="16"/>
            </w:rPr>
            <w:t>3/</w:t>
          </w:r>
          <w:r w:rsidR="00AA4B1E">
            <w:rPr>
              <w:rFonts w:eastAsia="Arial Unicode MS" w:cs="Arial Unicode MS"/>
              <w:sz w:val="16"/>
              <w:szCs w:val="16"/>
            </w:rPr>
            <w:t>08/03</w:t>
          </w:r>
        </w:p>
      </w:tc>
      <w:tc>
        <w:tcPr>
          <w:tcW w:w="2218" w:type="dxa"/>
          <w:vMerge w:val="restart"/>
        </w:tcPr>
        <w:p w14:paraId="33147DE6" w14:textId="77777777" w:rsidR="00897C3D" w:rsidRPr="00D0780C" w:rsidRDefault="00C63B4A" w:rsidP="009E2B3A">
          <w:pPr>
            <w:rPr>
              <w:rFonts w:eastAsia="Arial Unicode MS" w:cs="Arial Unicode MS"/>
              <w:sz w:val="16"/>
              <w:szCs w:val="16"/>
            </w:rPr>
          </w:pPr>
          <w:r w:rsidRPr="00D0780C">
            <w:rPr>
              <w:noProof/>
              <w:lang w:val="nb-NO" w:eastAsia="nb-NO"/>
            </w:rPr>
            <w:drawing>
              <wp:inline distT="0" distB="0" distL="0" distR="0" wp14:anchorId="48DE5800" wp14:editId="14E2D3F1">
                <wp:extent cx="1243330" cy="4432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3330" cy="443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D0780C" w:rsidRPr="00D0780C" w14:paraId="06CC788E" w14:textId="77777777" w:rsidTr="002F358A">
      <w:trPr>
        <w:trHeight w:val="406"/>
      </w:trPr>
      <w:tc>
        <w:tcPr>
          <w:tcW w:w="817" w:type="dxa"/>
        </w:tcPr>
        <w:p w14:paraId="7D16A45D" w14:textId="77777777" w:rsidR="00897C3D" w:rsidRPr="00D0780C" w:rsidRDefault="00897C3D" w:rsidP="009E2B3A">
          <w:pPr>
            <w:rPr>
              <w:rFonts w:eastAsia="Arial Unicode MS" w:cs="Arial Unicode MS"/>
              <w:sz w:val="16"/>
              <w:szCs w:val="16"/>
            </w:rPr>
          </w:pPr>
          <w:r w:rsidRPr="00D0780C">
            <w:rPr>
              <w:rFonts w:eastAsia="Arial Unicode MS" w:cs="Arial Unicode MS"/>
              <w:sz w:val="16"/>
              <w:szCs w:val="16"/>
            </w:rPr>
            <w:t xml:space="preserve">Form Ref.: </w:t>
          </w:r>
        </w:p>
      </w:tc>
      <w:tc>
        <w:tcPr>
          <w:tcW w:w="3120" w:type="dxa"/>
        </w:tcPr>
        <w:p w14:paraId="68AC808A" w14:textId="77777777" w:rsidR="00897C3D" w:rsidRPr="00D0780C" w:rsidRDefault="00F928EE" w:rsidP="009E2B3A">
          <w:pPr>
            <w:rPr>
              <w:rFonts w:eastAsia="Arial Unicode MS" w:cs="Arial Unicode MS"/>
              <w:sz w:val="16"/>
              <w:szCs w:val="16"/>
            </w:rPr>
          </w:pPr>
          <w:r w:rsidRPr="00F928EE">
            <w:rPr>
              <w:rFonts w:eastAsia="Arial Unicode MS" w:cs="Arial Unicode MS"/>
              <w:sz w:val="16"/>
              <w:szCs w:val="16"/>
            </w:rPr>
            <w:t xml:space="preserve">SA8000_2014_Audit </w:t>
          </w:r>
          <w:proofErr w:type="spellStart"/>
          <w:r w:rsidRPr="00F928EE">
            <w:rPr>
              <w:rFonts w:eastAsia="Arial Unicode MS" w:cs="Arial Unicode MS"/>
              <w:sz w:val="16"/>
              <w:szCs w:val="16"/>
            </w:rPr>
            <w:t>Plan_</w:t>
          </w:r>
          <w:r w:rsidR="00F376A1">
            <w:rPr>
              <w:rFonts w:eastAsia="Arial Unicode MS" w:cs="Arial Unicode MS"/>
              <w:sz w:val="16"/>
              <w:szCs w:val="16"/>
            </w:rPr>
            <w:t>stage</w:t>
          </w:r>
          <w:proofErr w:type="spellEnd"/>
          <w:r w:rsidR="00F376A1">
            <w:rPr>
              <w:rFonts w:eastAsia="Arial Unicode MS" w:cs="Arial Unicode MS"/>
              <w:sz w:val="16"/>
              <w:szCs w:val="16"/>
            </w:rPr>
            <w:t xml:space="preserve"> 2_</w:t>
          </w:r>
          <w:r w:rsidRPr="00F928EE">
            <w:rPr>
              <w:rFonts w:eastAsia="Arial Unicode MS" w:cs="Arial Unicode MS"/>
              <w:sz w:val="16"/>
              <w:szCs w:val="16"/>
            </w:rPr>
            <w:t>rev. 1</w:t>
          </w:r>
        </w:p>
      </w:tc>
      <w:tc>
        <w:tcPr>
          <w:tcW w:w="765" w:type="dxa"/>
        </w:tcPr>
        <w:p w14:paraId="3CCC189B" w14:textId="77777777" w:rsidR="00897C3D" w:rsidRPr="00D0780C" w:rsidRDefault="00897C3D" w:rsidP="009E2B3A">
          <w:pPr>
            <w:rPr>
              <w:rFonts w:eastAsia="Arial Unicode MS" w:cs="Arial Unicode MS"/>
              <w:sz w:val="16"/>
              <w:szCs w:val="16"/>
            </w:rPr>
          </w:pPr>
          <w:proofErr w:type="gramStart"/>
          <w:r w:rsidRPr="00D0780C">
            <w:rPr>
              <w:rFonts w:eastAsia="Arial Unicode MS" w:cs="Arial Unicode MS"/>
              <w:sz w:val="16"/>
              <w:szCs w:val="16"/>
            </w:rPr>
            <w:t>Page :</w:t>
          </w:r>
          <w:proofErr w:type="gramEnd"/>
          <w:r w:rsidRPr="00D0780C">
            <w:rPr>
              <w:rFonts w:eastAsia="Arial Unicode MS" w:cs="Arial Unicode MS"/>
              <w:sz w:val="16"/>
              <w:szCs w:val="16"/>
            </w:rPr>
            <w:t xml:space="preserve"> </w:t>
          </w:r>
        </w:p>
      </w:tc>
      <w:tc>
        <w:tcPr>
          <w:tcW w:w="2901" w:type="dxa"/>
        </w:tcPr>
        <w:p w14:paraId="7CD8D06A" w14:textId="77777777" w:rsidR="00897C3D" w:rsidRPr="00D0780C" w:rsidRDefault="007E2EFE" w:rsidP="009E2B3A">
          <w:pPr>
            <w:rPr>
              <w:rFonts w:eastAsia="Arial Unicode MS" w:cs="Arial Unicode MS"/>
              <w:sz w:val="16"/>
              <w:szCs w:val="16"/>
            </w:rPr>
          </w:pPr>
          <w:r>
            <w:rPr>
              <w:rFonts w:eastAsia="Arial Unicode MS" w:cs="Arial Unicode MS"/>
              <w:noProof/>
              <w:sz w:val="16"/>
              <w:szCs w:val="16"/>
            </w:rPr>
            <w:t>5</w:t>
          </w:r>
          <w:r w:rsidR="00897C3D" w:rsidRPr="00D0780C">
            <w:rPr>
              <w:rFonts w:eastAsia="Arial Unicode MS" w:cs="Arial Unicode MS"/>
              <w:sz w:val="16"/>
              <w:szCs w:val="16"/>
            </w:rPr>
            <w:t xml:space="preserve"> </w:t>
          </w:r>
          <w:proofErr w:type="gramStart"/>
          <w:r w:rsidR="00897C3D" w:rsidRPr="00D0780C">
            <w:rPr>
              <w:rFonts w:eastAsia="Arial Unicode MS" w:cs="Arial Unicode MS"/>
              <w:sz w:val="16"/>
              <w:szCs w:val="16"/>
            </w:rPr>
            <w:t xml:space="preserve">of  </w:t>
          </w:r>
          <w:r>
            <w:rPr>
              <w:rFonts w:eastAsia="Arial Unicode MS" w:cs="Arial Unicode MS"/>
              <w:noProof/>
              <w:sz w:val="16"/>
              <w:szCs w:val="16"/>
            </w:rPr>
            <w:t>6</w:t>
          </w:r>
          <w:proofErr w:type="gramEnd"/>
        </w:p>
      </w:tc>
      <w:tc>
        <w:tcPr>
          <w:tcW w:w="2218" w:type="dxa"/>
          <w:vMerge/>
        </w:tcPr>
        <w:p w14:paraId="24C0781B" w14:textId="77777777" w:rsidR="00897C3D" w:rsidRPr="00D0780C" w:rsidRDefault="00897C3D" w:rsidP="009E2B3A">
          <w:pPr>
            <w:rPr>
              <w:rFonts w:eastAsia="Arial Unicode MS" w:cs="Arial Unicode MS"/>
              <w:sz w:val="16"/>
              <w:szCs w:val="16"/>
            </w:rPr>
          </w:pPr>
        </w:p>
      </w:tc>
    </w:tr>
  </w:tbl>
  <w:p w14:paraId="6D39A3C5" w14:textId="77777777" w:rsidR="00C34A4C" w:rsidRPr="00897C3D" w:rsidRDefault="00C34A4C" w:rsidP="00897C3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D9747" w14:textId="77777777" w:rsidR="00D17FF1" w:rsidRDefault="00D17FF1" w:rsidP="00FA0503">
      <w:r>
        <w:separator/>
      </w:r>
    </w:p>
  </w:footnote>
  <w:footnote w:type="continuationSeparator" w:id="0">
    <w:p w14:paraId="415B221D" w14:textId="77777777" w:rsidR="00D17FF1" w:rsidRDefault="00D17FF1" w:rsidP="00FA0503">
      <w:r>
        <w:continuationSeparator/>
      </w:r>
    </w:p>
  </w:footnote>
  <w:footnote w:id="1">
    <w:p w14:paraId="77E6AE8E" w14:textId="77777777" w:rsidR="00AA0065" w:rsidRPr="002E285D" w:rsidRDefault="00AA0065" w:rsidP="002F358A">
      <w:pPr>
        <w:pStyle w:val="Testonotaapidipagina"/>
        <w:spacing w:after="120"/>
        <w:rPr>
          <w:b/>
          <w:lang w:val="en-US"/>
        </w:rPr>
      </w:pPr>
      <w:r w:rsidRPr="002E285D">
        <w:rPr>
          <w:rStyle w:val="Rimandonotaapidipagina"/>
          <w:b/>
        </w:rPr>
        <w:footnoteRef/>
      </w:r>
      <w:r w:rsidRPr="002E285D">
        <w:rPr>
          <w:b/>
          <w:lang w:val="en-US"/>
        </w:rPr>
        <w:t xml:space="preserve"> </w:t>
      </w:r>
      <w:r w:rsidR="00B600B5" w:rsidRPr="002E285D">
        <w:rPr>
          <w:b/>
          <w:sz w:val="14"/>
          <w:lang w:val="en-US"/>
        </w:rPr>
        <w:t>Changes to the scheduling above could be managed taking into account both Client and Audit Team needs</w:t>
      </w:r>
      <w:r w:rsidRPr="002E285D">
        <w:rPr>
          <w:b/>
          <w:sz w:val="14"/>
          <w:lang w:val="en-US"/>
        </w:rPr>
        <w:t>.</w:t>
      </w:r>
    </w:p>
  </w:footnote>
  <w:footnote w:id="2">
    <w:p w14:paraId="0E0419FA" w14:textId="77777777" w:rsidR="00824F84" w:rsidRPr="002E285D" w:rsidRDefault="00824F84" w:rsidP="00824F84">
      <w:pPr>
        <w:pStyle w:val="Testonotaapidipagina"/>
        <w:spacing w:after="120"/>
        <w:rPr>
          <w:b/>
          <w:lang w:val="en-US"/>
        </w:rPr>
      </w:pPr>
      <w:r w:rsidRPr="002E285D">
        <w:rPr>
          <w:rStyle w:val="Rimandonotaapidipagina"/>
          <w:b/>
        </w:rPr>
        <w:footnoteRef/>
      </w:r>
      <w:r w:rsidRPr="002E285D">
        <w:rPr>
          <w:b/>
          <w:lang w:val="en-US"/>
        </w:rPr>
        <w:t xml:space="preserve"> </w:t>
      </w:r>
      <w:r w:rsidRPr="002E285D">
        <w:rPr>
          <w:b/>
          <w:sz w:val="14"/>
          <w:lang w:val="en-US"/>
        </w:rPr>
        <w:t>Changes to the scheduling above could be managed taking into account both Client and Audit Team needs.</w:t>
      </w:r>
    </w:p>
  </w:footnote>
  <w:footnote w:id="3">
    <w:p w14:paraId="729D9DC7" w14:textId="77777777" w:rsidR="00BB267B" w:rsidRPr="002E285D" w:rsidRDefault="00BB267B" w:rsidP="00BB267B">
      <w:pPr>
        <w:pStyle w:val="Testonotaapidipagina"/>
        <w:spacing w:after="120"/>
        <w:rPr>
          <w:b/>
          <w:lang w:val="en-US"/>
        </w:rPr>
      </w:pPr>
      <w:r w:rsidRPr="002E285D">
        <w:rPr>
          <w:rStyle w:val="Rimandonotaapidipagina"/>
          <w:b/>
        </w:rPr>
        <w:footnoteRef/>
      </w:r>
      <w:r w:rsidRPr="002E285D">
        <w:rPr>
          <w:b/>
          <w:lang w:val="en-US"/>
        </w:rPr>
        <w:t xml:space="preserve"> </w:t>
      </w:r>
      <w:r w:rsidRPr="002E285D">
        <w:rPr>
          <w:b/>
          <w:sz w:val="14"/>
          <w:lang w:val="en-US"/>
        </w:rPr>
        <w:t>Changes to the scheduling above could be managed taking into account both Client and Audit Team needs.</w:t>
      </w:r>
    </w:p>
  </w:footnote>
  <w:footnote w:id="4">
    <w:p w14:paraId="0BBC5ECC" w14:textId="77777777" w:rsidR="00B43674" w:rsidRPr="002E285D" w:rsidRDefault="00B43674" w:rsidP="00B43674">
      <w:pPr>
        <w:pStyle w:val="Testonotaapidipagina"/>
        <w:spacing w:after="120"/>
        <w:rPr>
          <w:b/>
          <w:lang w:val="en-US"/>
        </w:rPr>
      </w:pPr>
      <w:r w:rsidRPr="002E285D">
        <w:rPr>
          <w:rStyle w:val="Rimandonotaapidipagina"/>
          <w:b/>
        </w:rPr>
        <w:footnoteRef/>
      </w:r>
      <w:r w:rsidRPr="002E285D">
        <w:rPr>
          <w:b/>
          <w:lang w:val="en-US"/>
        </w:rPr>
        <w:t xml:space="preserve"> </w:t>
      </w:r>
      <w:r w:rsidRPr="002E285D">
        <w:rPr>
          <w:b/>
          <w:sz w:val="14"/>
          <w:lang w:val="en-US"/>
        </w:rPr>
        <w:t>Changes to the scheduling above could be managed taking into account both Client and Audit Team needs.</w:t>
      </w:r>
    </w:p>
  </w:footnote>
  <w:footnote w:id="5">
    <w:p w14:paraId="14C6BE71" w14:textId="77777777" w:rsidR="00964782" w:rsidRPr="002E285D" w:rsidRDefault="00964782" w:rsidP="00964782">
      <w:pPr>
        <w:pStyle w:val="Testonotaapidipagina"/>
        <w:spacing w:after="120"/>
        <w:rPr>
          <w:b/>
          <w:lang w:val="en-US"/>
        </w:rPr>
      </w:pPr>
      <w:r w:rsidRPr="002E285D">
        <w:rPr>
          <w:rStyle w:val="Rimandonotaapidipagina"/>
          <w:b/>
        </w:rPr>
        <w:footnoteRef/>
      </w:r>
      <w:r w:rsidRPr="002E285D">
        <w:rPr>
          <w:b/>
          <w:lang w:val="en-US"/>
        </w:rPr>
        <w:t xml:space="preserve"> </w:t>
      </w:r>
      <w:r w:rsidRPr="002E285D">
        <w:rPr>
          <w:b/>
          <w:sz w:val="14"/>
          <w:lang w:val="en-US"/>
        </w:rPr>
        <w:t>Changes to the scheduling above could be managed taking into account both Client and Audit Team needs.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6646"/>
      <w:gridCol w:w="2959"/>
    </w:tblGrid>
    <w:tr w:rsidR="00D0780C" w:rsidRPr="00D0780C" w14:paraId="3AA83B6C" w14:textId="77777777">
      <w:trPr>
        <w:cantSplit/>
      </w:trPr>
      <w:tc>
        <w:tcPr>
          <w:tcW w:w="10308" w:type="dxa"/>
          <w:vMerge w:val="restart"/>
          <w:vAlign w:val="center"/>
        </w:tcPr>
        <w:p w14:paraId="554AEE2E" w14:textId="7FAFE160" w:rsidR="00C34A4C" w:rsidRPr="00D0780C" w:rsidRDefault="00025934" w:rsidP="00A50894">
          <w:pPr>
            <w:pStyle w:val="DNVHdrCstNm"/>
            <w:spacing w:before="0" w:after="0" w:line="240" w:lineRule="auto"/>
            <w:rPr>
              <w:rFonts w:ascii="Verdana" w:hAnsi="Verdana"/>
              <w:color w:val="000080"/>
            </w:rPr>
          </w:pPr>
          <w:r w:rsidRPr="00025934">
            <w:rPr>
              <w:rFonts w:ascii="Verdana" w:hAnsi="Verdana"/>
              <w:color w:val="000080"/>
              <w:lang w:val="it-IT"/>
            </w:rPr>
            <w:t>AGRUMI-GEL SRL</w:t>
          </w:r>
        </w:p>
      </w:tc>
      <w:tc>
        <w:tcPr>
          <w:tcW w:w="4472" w:type="dxa"/>
          <w:vAlign w:val="center"/>
        </w:tcPr>
        <w:p w14:paraId="36A031EE" w14:textId="4F364D9D" w:rsidR="00C34A4C" w:rsidRPr="00D0780C" w:rsidRDefault="00025934" w:rsidP="00A17A72">
          <w:pPr>
            <w:pStyle w:val="DNV9pt"/>
            <w:rPr>
              <w:color w:val="000080"/>
            </w:rPr>
          </w:pPr>
          <w:r>
            <w:rPr>
              <w:color w:val="000080"/>
            </w:rPr>
            <w:t>Periodical</w:t>
          </w:r>
          <w:r w:rsidR="00E244EA">
            <w:rPr>
              <w:color w:val="000080"/>
            </w:rPr>
            <w:t xml:space="preserve"> </w:t>
          </w:r>
          <w:r w:rsidR="00C34A4C" w:rsidRPr="00D0780C">
            <w:rPr>
              <w:color w:val="000080"/>
            </w:rPr>
            <w:t xml:space="preserve">Audit </w:t>
          </w:r>
          <w:r w:rsidR="00A17A72" w:rsidRPr="00D0780C">
            <w:rPr>
              <w:color w:val="000080"/>
            </w:rPr>
            <w:t>Plan</w:t>
          </w:r>
        </w:p>
      </w:tc>
    </w:tr>
    <w:tr w:rsidR="00D0780C" w:rsidRPr="00D0780C" w14:paraId="56667EE5" w14:textId="77777777" w:rsidTr="00897C3D">
      <w:trPr>
        <w:cantSplit/>
        <w:trHeight w:val="597"/>
      </w:trPr>
      <w:tc>
        <w:tcPr>
          <w:tcW w:w="10308" w:type="dxa"/>
          <w:vMerge/>
        </w:tcPr>
        <w:p w14:paraId="62FC6E68" w14:textId="77777777" w:rsidR="00C34A4C" w:rsidRPr="00D0780C" w:rsidRDefault="00C34A4C" w:rsidP="00FA0503">
          <w:pPr>
            <w:pStyle w:val="Intestazione"/>
            <w:spacing w:line="400" w:lineRule="exact"/>
            <w:rPr>
              <w:sz w:val="52"/>
              <w:szCs w:val="52"/>
            </w:rPr>
          </w:pPr>
        </w:p>
      </w:tc>
      <w:tc>
        <w:tcPr>
          <w:tcW w:w="4472" w:type="dxa"/>
          <w:vAlign w:val="center"/>
        </w:tcPr>
        <w:p w14:paraId="09247343" w14:textId="5BB1C5C2" w:rsidR="00C34A4C" w:rsidRPr="00D0780C" w:rsidRDefault="007E2EFE" w:rsidP="00A50894">
          <w:pPr>
            <w:pStyle w:val="DNV9pt"/>
            <w:rPr>
              <w:color w:val="000080"/>
            </w:rPr>
          </w:pPr>
          <w:r w:rsidRPr="007E2EFE">
            <w:rPr>
              <w:color w:val="000080"/>
            </w:rPr>
            <w:t>SA 8000:2014</w:t>
          </w:r>
        </w:p>
      </w:tc>
    </w:tr>
  </w:tbl>
  <w:p w14:paraId="351F01D1" w14:textId="77777777" w:rsidR="00C34A4C" w:rsidRDefault="00C34A4C" w:rsidP="00897C3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501B4"/>
    <w:multiLevelType w:val="hybridMultilevel"/>
    <w:tmpl w:val="9E8279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F7299"/>
    <w:multiLevelType w:val="hybridMultilevel"/>
    <w:tmpl w:val="88B6576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F743A6"/>
    <w:multiLevelType w:val="hybridMultilevel"/>
    <w:tmpl w:val="9E8279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B51DC3"/>
    <w:multiLevelType w:val="multilevel"/>
    <w:tmpl w:val="F176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D212A"/>
    <w:multiLevelType w:val="hybridMultilevel"/>
    <w:tmpl w:val="12186B8E"/>
    <w:lvl w:ilvl="0" w:tplc="E882684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497198"/>
    <w:multiLevelType w:val="multilevel"/>
    <w:tmpl w:val="4A68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822117">
    <w:abstractNumId w:val="2"/>
  </w:num>
  <w:num w:numId="2" w16cid:durableId="1675105494">
    <w:abstractNumId w:val="4"/>
  </w:num>
  <w:num w:numId="3" w16cid:durableId="1291865904">
    <w:abstractNumId w:val="1"/>
  </w:num>
  <w:num w:numId="4" w16cid:durableId="123931769">
    <w:abstractNumId w:val="0"/>
  </w:num>
  <w:num w:numId="5" w16cid:durableId="1155099683">
    <w:abstractNumId w:val="5"/>
  </w:num>
  <w:num w:numId="6" w16cid:durableId="9820827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AF"/>
    <w:rsid w:val="00025934"/>
    <w:rsid w:val="00031F8E"/>
    <w:rsid w:val="000946B7"/>
    <w:rsid w:val="000D675A"/>
    <w:rsid w:val="000E63CF"/>
    <w:rsid w:val="0010597C"/>
    <w:rsid w:val="001652E5"/>
    <w:rsid w:val="00174808"/>
    <w:rsid w:val="001B3EA2"/>
    <w:rsid w:val="001C50BB"/>
    <w:rsid w:val="001D12B1"/>
    <w:rsid w:val="001D1E81"/>
    <w:rsid w:val="001F7C17"/>
    <w:rsid w:val="00291CC1"/>
    <w:rsid w:val="002D28E4"/>
    <w:rsid w:val="002E1E89"/>
    <w:rsid w:val="002E285D"/>
    <w:rsid w:val="002E4161"/>
    <w:rsid w:val="002F20CF"/>
    <w:rsid w:val="002F358A"/>
    <w:rsid w:val="003025AA"/>
    <w:rsid w:val="00316D60"/>
    <w:rsid w:val="0032492C"/>
    <w:rsid w:val="00325E50"/>
    <w:rsid w:val="00330513"/>
    <w:rsid w:val="003610AA"/>
    <w:rsid w:val="00361698"/>
    <w:rsid w:val="00397B0B"/>
    <w:rsid w:val="003A1A21"/>
    <w:rsid w:val="003A409F"/>
    <w:rsid w:val="00407712"/>
    <w:rsid w:val="004435FB"/>
    <w:rsid w:val="0044716B"/>
    <w:rsid w:val="00450AD6"/>
    <w:rsid w:val="004535D6"/>
    <w:rsid w:val="004654DA"/>
    <w:rsid w:val="00470CC2"/>
    <w:rsid w:val="004732A2"/>
    <w:rsid w:val="00486D13"/>
    <w:rsid w:val="004927AA"/>
    <w:rsid w:val="004A3BC8"/>
    <w:rsid w:val="004B1F81"/>
    <w:rsid w:val="004C6813"/>
    <w:rsid w:val="004D277D"/>
    <w:rsid w:val="004D48AA"/>
    <w:rsid w:val="004D772E"/>
    <w:rsid w:val="004E1583"/>
    <w:rsid w:val="004F40FD"/>
    <w:rsid w:val="005012E8"/>
    <w:rsid w:val="00517AFC"/>
    <w:rsid w:val="00517C2F"/>
    <w:rsid w:val="00572CBD"/>
    <w:rsid w:val="005E043D"/>
    <w:rsid w:val="006307D7"/>
    <w:rsid w:val="00644869"/>
    <w:rsid w:val="00651071"/>
    <w:rsid w:val="006576A6"/>
    <w:rsid w:val="00671FC0"/>
    <w:rsid w:val="006A3728"/>
    <w:rsid w:val="006B18DB"/>
    <w:rsid w:val="0072117A"/>
    <w:rsid w:val="00742FC2"/>
    <w:rsid w:val="00743B28"/>
    <w:rsid w:val="0076361A"/>
    <w:rsid w:val="00790A1A"/>
    <w:rsid w:val="0079507A"/>
    <w:rsid w:val="007C216F"/>
    <w:rsid w:val="007C3244"/>
    <w:rsid w:val="007E2EFE"/>
    <w:rsid w:val="007F50EF"/>
    <w:rsid w:val="00802812"/>
    <w:rsid w:val="008063CB"/>
    <w:rsid w:val="00824F84"/>
    <w:rsid w:val="00847357"/>
    <w:rsid w:val="00897C3D"/>
    <w:rsid w:val="008A03A9"/>
    <w:rsid w:val="008B50AA"/>
    <w:rsid w:val="008D7D3A"/>
    <w:rsid w:val="00921FF3"/>
    <w:rsid w:val="009351C7"/>
    <w:rsid w:val="00954636"/>
    <w:rsid w:val="0096163F"/>
    <w:rsid w:val="00964782"/>
    <w:rsid w:val="009A0AE4"/>
    <w:rsid w:val="009A394F"/>
    <w:rsid w:val="009C45D1"/>
    <w:rsid w:val="009D39AF"/>
    <w:rsid w:val="009D5B0D"/>
    <w:rsid w:val="009E2B3A"/>
    <w:rsid w:val="009F50A0"/>
    <w:rsid w:val="00A17A72"/>
    <w:rsid w:val="00A17EC0"/>
    <w:rsid w:val="00A2036C"/>
    <w:rsid w:val="00A21E58"/>
    <w:rsid w:val="00A412EA"/>
    <w:rsid w:val="00A50894"/>
    <w:rsid w:val="00A55908"/>
    <w:rsid w:val="00A612FF"/>
    <w:rsid w:val="00A81580"/>
    <w:rsid w:val="00A95408"/>
    <w:rsid w:val="00A95807"/>
    <w:rsid w:val="00AA0065"/>
    <w:rsid w:val="00AA3429"/>
    <w:rsid w:val="00AA4B1E"/>
    <w:rsid w:val="00AA7F03"/>
    <w:rsid w:val="00AC7F32"/>
    <w:rsid w:val="00AD4F11"/>
    <w:rsid w:val="00AD5B25"/>
    <w:rsid w:val="00B177A4"/>
    <w:rsid w:val="00B43674"/>
    <w:rsid w:val="00B600B5"/>
    <w:rsid w:val="00B63F8A"/>
    <w:rsid w:val="00B73459"/>
    <w:rsid w:val="00B75173"/>
    <w:rsid w:val="00B82FF3"/>
    <w:rsid w:val="00B9568B"/>
    <w:rsid w:val="00BA0CD6"/>
    <w:rsid w:val="00BB267B"/>
    <w:rsid w:val="00BC7415"/>
    <w:rsid w:val="00BC7BAC"/>
    <w:rsid w:val="00BD31C7"/>
    <w:rsid w:val="00BE5656"/>
    <w:rsid w:val="00BE7FDA"/>
    <w:rsid w:val="00BF17FE"/>
    <w:rsid w:val="00C0721B"/>
    <w:rsid w:val="00C07A18"/>
    <w:rsid w:val="00C13817"/>
    <w:rsid w:val="00C23ECA"/>
    <w:rsid w:val="00C25753"/>
    <w:rsid w:val="00C34A4C"/>
    <w:rsid w:val="00C47312"/>
    <w:rsid w:val="00C55BAB"/>
    <w:rsid w:val="00C60CBB"/>
    <w:rsid w:val="00C62012"/>
    <w:rsid w:val="00C63B4A"/>
    <w:rsid w:val="00C66BCF"/>
    <w:rsid w:val="00C66BDF"/>
    <w:rsid w:val="00CA40C0"/>
    <w:rsid w:val="00CF3127"/>
    <w:rsid w:val="00D0780C"/>
    <w:rsid w:val="00D17FF1"/>
    <w:rsid w:val="00D2538A"/>
    <w:rsid w:val="00D27C49"/>
    <w:rsid w:val="00D41DF3"/>
    <w:rsid w:val="00D81372"/>
    <w:rsid w:val="00D817C2"/>
    <w:rsid w:val="00DB5B98"/>
    <w:rsid w:val="00DD0AD1"/>
    <w:rsid w:val="00E244EA"/>
    <w:rsid w:val="00E54CDD"/>
    <w:rsid w:val="00E67685"/>
    <w:rsid w:val="00E85114"/>
    <w:rsid w:val="00EC3AA9"/>
    <w:rsid w:val="00EF2757"/>
    <w:rsid w:val="00F02B06"/>
    <w:rsid w:val="00F376A1"/>
    <w:rsid w:val="00F42E03"/>
    <w:rsid w:val="00F80531"/>
    <w:rsid w:val="00F815BC"/>
    <w:rsid w:val="00F928EE"/>
    <w:rsid w:val="00FA0503"/>
    <w:rsid w:val="00FC4A5C"/>
    <w:rsid w:val="00FD0DAF"/>
    <w:rsid w:val="00FE2054"/>
    <w:rsid w:val="00FE5F14"/>
    <w:rsid w:val="00FF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0B4E6FBE"/>
  <w15:docId w15:val="{F8E90C3D-96A5-42FC-8ABF-8DE0D0B81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it-IT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aliases w:val="DNV_textTable"/>
    <w:qFormat/>
    <w:rsid w:val="00C07A18"/>
    <w:rPr>
      <w:rFonts w:ascii="Verdana" w:eastAsia="Times New Roman" w:hAnsi="Verdana"/>
      <w:color w:val="000080"/>
      <w:sz w:val="22"/>
      <w:szCs w:val="24"/>
      <w:lang w:val="en-GB"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rsid w:val="00FA0503"/>
    <w:pPr>
      <w:tabs>
        <w:tab w:val="center" w:pos="4320"/>
        <w:tab w:val="right" w:pos="8640"/>
      </w:tabs>
    </w:pPr>
  </w:style>
  <w:style w:type="paragraph" w:styleId="Pidipagina">
    <w:name w:val="footer"/>
    <w:rsid w:val="00743B28"/>
    <w:rPr>
      <w:rFonts w:ascii="Verdana" w:hAnsi="Verdana"/>
      <w:i/>
      <w:noProof/>
      <w:sz w:val="16"/>
      <w:szCs w:val="16"/>
      <w:lang w:val="en-US" w:eastAsia="zh-TW"/>
    </w:rPr>
  </w:style>
  <w:style w:type="paragraph" w:customStyle="1" w:styleId="DNVHdrCstNm">
    <w:name w:val="DNV_HdrCstNm"/>
    <w:rsid w:val="00C47312"/>
    <w:pPr>
      <w:spacing w:before="120" w:after="40" w:line="400" w:lineRule="exact"/>
    </w:pPr>
    <w:rPr>
      <w:rFonts w:ascii="Times New (W1)" w:eastAsia="Times New Roman"/>
      <w:noProof/>
      <w:sz w:val="48"/>
      <w:szCs w:val="48"/>
      <w:lang w:val="en-GB" w:eastAsia="it-IT"/>
    </w:rPr>
  </w:style>
  <w:style w:type="paragraph" w:customStyle="1" w:styleId="DNV9pt">
    <w:name w:val="DNV_9pt"/>
    <w:rsid w:val="00C47312"/>
    <w:pPr>
      <w:spacing w:line="400" w:lineRule="exact"/>
      <w:jc w:val="right"/>
    </w:pPr>
    <w:rPr>
      <w:rFonts w:ascii="Verdana" w:eastAsia="Times New Roman" w:hAnsi="Verdana"/>
      <w:noProof/>
      <w:sz w:val="18"/>
      <w:szCs w:val="18"/>
      <w:lang w:val="en-GB" w:eastAsia="it-IT"/>
    </w:rPr>
  </w:style>
  <w:style w:type="paragraph" w:customStyle="1" w:styleId="VrdnaItlc10pt">
    <w:name w:val="VrdnaItlc10pt"/>
    <w:link w:val="VrdnaItlc10ptCarattere"/>
    <w:rsid w:val="00C47312"/>
    <w:pPr>
      <w:suppressAutoHyphens/>
    </w:pPr>
    <w:rPr>
      <w:rFonts w:ascii="Verdana" w:eastAsia="Times New Roman" w:hAnsi="Verdana"/>
      <w:i/>
      <w:noProof/>
      <w:spacing w:val="-3"/>
      <w:lang w:val="en-GB" w:eastAsia="it-IT"/>
    </w:rPr>
  </w:style>
  <w:style w:type="paragraph" w:customStyle="1" w:styleId="10ptBold">
    <w:name w:val="10ptBold"/>
    <w:rsid w:val="00C47312"/>
    <w:rPr>
      <w:rFonts w:ascii="Verdana" w:eastAsia="Times New Roman" w:hAnsi="Verdana"/>
      <w:b/>
      <w:i/>
      <w:noProof/>
      <w:spacing w:val="-3"/>
      <w:lang w:val="en-GB" w:eastAsia="it-IT"/>
    </w:rPr>
  </w:style>
  <w:style w:type="paragraph" w:styleId="Testofumetto">
    <w:name w:val="Balloon Text"/>
    <w:basedOn w:val="Normale"/>
    <w:link w:val="TestofumettoCarattere"/>
    <w:rsid w:val="004535D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4535D6"/>
    <w:rPr>
      <w:rFonts w:ascii="Tahoma" w:eastAsia="Times New Roman" w:hAnsi="Tahoma" w:cs="Tahoma"/>
      <w:color w:val="000080"/>
      <w:sz w:val="16"/>
      <w:szCs w:val="16"/>
      <w:lang w:val="en-GB" w:eastAsia="it-IT"/>
    </w:rPr>
  </w:style>
  <w:style w:type="character" w:styleId="Rimandocommento">
    <w:name w:val="annotation reference"/>
    <w:rsid w:val="00A17A72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A17A72"/>
    <w:rPr>
      <w:sz w:val="20"/>
      <w:szCs w:val="20"/>
    </w:rPr>
  </w:style>
  <w:style w:type="character" w:customStyle="1" w:styleId="TestocommentoCarattere">
    <w:name w:val="Testo commento Carattere"/>
    <w:link w:val="Testocommento"/>
    <w:rsid w:val="00A17A72"/>
    <w:rPr>
      <w:rFonts w:ascii="Verdana" w:eastAsia="Times New Roman" w:hAnsi="Verdana"/>
      <w:color w:val="000080"/>
      <w:lang w:val="en-GB" w:eastAsia="it-IT"/>
    </w:rPr>
  </w:style>
  <w:style w:type="paragraph" w:styleId="Soggettocommento">
    <w:name w:val="annotation subject"/>
    <w:basedOn w:val="Testocommento"/>
    <w:next w:val="Testocommento"/>
    <w:link w:val="SoggettocommentoCarattere"/>
    <w:rsid w:val="00A17A72"/>
    <w:rPr>
      <w:b/>
      <w:bCs/>
    </w:rPr>
  </w:style>
  <w:style w:type="character" w:customStyle="1" w:styleId="SoggettocommentoCarattere">
    <w:name w:val="Soggetto commento Carattere"/>
    <w:link w:val="Soggettocommento"/>
    <w:rsid w:val="00A17A72"/>
    <w:rPr>
      <w:rFonts w:ascii="Verdana" w:eastAsia="Times New Roman" w:hAnsi="Verdana"/>
      <w:b/>
      <w:bCs/>
      <w:color w:val="000080"/>
      <w:lang w:val="en-GB" w:eastAsia="it-IT"/>
    </w:rPr>
  </w:style>
  <w:style w:type="character" w:customStyle="1" w:styleId="VrdnaItlc10ptCarattere">
    <w:name w:val="VrdnaItlc10pt Carattere"/>
    <w:link w:val="VrdnaItlc10pt"/>
    <w:rsid w:val="00D0780C"/>
    <w:rPr>
      <w:rFonts w:ascii="Verdana" w:eastAsia="Times New Roman" w:hAnsi="Verdana"/>
      <w:i/>
      <w:noProof/>
      <w:spacing w:val="-3"/>
      <w:lang w:val="en-GB" w:eastAsia="it-IT"/>
    </w:rPr>
  </w:style>
  <w:style w:type="paragraph" w:styleId="Testonotaapidipagina">
    <w:name w:val="footnote text"/>
    <w:basedOn w:val="Normale"/>
    <w:link w:val="TestonotaapidipaginaCarattere"/>
    <w:semiHidden/>
    <w:unhideWhenUsed/>
    <w:rsid w:val="00D0780C"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semiHidden/>
    <w:rsid w:val="00D0780C"/>
    <w:rPr>
      <w:rFonts w:ascii="Verdana" w:eastAsia="Times New Roman" w:hAnsi="Verdana"/>
      <w:color w:val="000080"/>
      <w:lang w:val="en-GB" w:eastAsia="it-IT"/>
    </w:rPr>
  </w:style>
  <w:style w:type="character" w:styleId="Rimandonotaapidipagina">
    <w:name w:val="footnote reference"/>
    <w:basedOn w:val="Carpredefinitoparagrafo"/>
    <w:semiHidden/>
    <w:unhideWhenUsed/>
    <w:rsid w:val="00D0780C"/>
    <w:rPr>
      <w:vertAlign w:val="superscript"/>
    </w:rPr>
  </w:style>
  <w:style w:type="paragraph" w:customStyle="1" w:styleId="DNVHdr2">
    <w:name w:val="DNV_Hdr2"/>
    <w:rsid w:val="00AA0065"/>
    <w:pPr>
      <w:spacing w:before="120" w:line="400" w:lineRule="exact"/>
    </w:pPr>
    <w:rPr>
      <w:rFonts w:ascii="Times New (W1)" w:eastAsia="Times New Roman"/>
      <w:noProof/>
      <w:color w:val="000080"/>
      <w:sz w:val="48"/>
      <w:szCs w:val="48"/>
      <w:lang w:val="en-GB" w:eastAsia="it-IT"/>
    </w:rPr>
  </w:style>
  <w:style w:type="paragraph" w:styleId="Paragrafoelenco">
    <w:name w:val="List Paragraph"/>
    <w:basedOn w:val="Normale"/>
    <w:uiPriority w:val="34"/>
    <w:qFormat/>
    <w:rsid w:val="004D772E"/>
    <w:pPr>
      <w:ind w:left="720"/>
      <w:contextualSpacing/>
    </w:pPr>
  </w:style>
  <w:style w:type="paragraph" w:customStyle="1" w:styleId="ng-tns-c729-22">
    <w:name w:val="ng-tns-c729-22"/>
    <w:basedOn w:val="Normale"/>
    <w:rsid w:val="00A55908"/>
    <w:pPr>
      <w:spacing w:before="100" w:beforeAutospacing="1" w:after="100" w:afterAutospacing="1"/>
    </w:pPr>
    <w:rPr>
      <w:rFonts w:ascii="Times New Roman" w:hAnsi="Times New Roman"/>
      <w:color w:val="auto"/>
      <w:sz w:val="24"/>
      <w:lang w:val="it-IT"/>
    </w:rPr>
  </w:style>
  <w:style w:type="paragraph" w:customStyle="1" w:styleId="k-button">
    <w:name w:val="k-button"/>
    <w:basedOn w:val="Normale"/>
    <w:rsid w:val="00A55908"/>
    <w:pPr>
      <w:spacing w:before="100" w:beforeAutospacing="1" w:after="100" w:afterAutospacing="1"/>
    </w:pPr>
    <w:rPr>
      <w:rFonts w:ascii="Times New Roman" w:hAnsi="Times New Roman"/>
      <w:color w:val="auto"/>
      <w:sz w:val="24"/>
      <w:lang w:val="it-IT"/>
    </w:rPr>
  </w:style>
  <w:style w:type="character" w:styleId="Collegamentoipertestuale">
    <w:name w:val="Hyperlink"/>
    <w:basedOn w:val="Carpredefinitoparagrafo"/>
    <w:unhideWhenUsed/>
    <w:rsid w:val="00397B0B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97B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5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1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4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grumigel@agrumigel.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RBC\Templates\01_audit_programme_RBA_GEN_e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694C5A82F03D4293ADEE7856A9E281" ma:contentTypeVersion="10" ma:contentTypeDescription="Create a new document." ma:contentTypeScope="" ma:versionID="9945065388b66809b0f6e5b279f220e8">
  <xsd:schema xmlns:xsd="http://www.w3.org/2001/XMLSchema" xmlns:xs="http://www.w3.org/2001/XMLSchema" xmlns:p="http://schemas.microsoft.com/office/2006/metadata/properties" xmlns:ns3="01362861-65a4-4ab2-b7f1-c5cb8a5f261b" targetNamespace="http://schemas.microsoft.com/office/2006/metadata/properties" ma:root="true" ma:fieldsID="d7e3ac84ee2b29c6d78676737a733a49" ns3:_="">
    <xsd:import namespace="01362861-65a4-4ab2-b7f1-c5cb8a5f261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362861-65a4-4ab2-b7f1-c5cb8a5f26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CB9432-549C-45A0-AE2A-6DF5B9AC09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3093CBE-23B8-4E15-826D-31563A9F88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362861-65a4-4ab2-b7f1-c5cb8a5f26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D58EC3-8399-4F38-B64A-A11FA9859FA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5B82A2-837E-4049-84FA-CC0966C196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01_audit_programme_RBA_GEN_eng</Template>
  <TotalTime>1</TotalTime>
  <Pages>4</Pages>
  <Words>681</Words>
  <Characters>4394</Characters>
  <Application>Microsoft Office Word</Application>
  <DocSecurity>4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Audit programme PRG</vt:lpstr>
      <vt:lpstr>Audit programme PRG</vt:lpstr>
    </vt:vector>
  </TitlesOfParts>
  <Company>Det Norske Veritas</Company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programme PRG</dc:title>
  <dc:subject>Moddate:20041213</dc:subject>
  <dc:creator>Tollefsen, Tor Gunnar</dc:creator>
  <cp:lastModifiedBy>Qualita</cp:lastModifiedBy>
  <cp:revision>2</cp:revision>
  <dcterms:created xsi:type="dcterms:W3CDTF">2023-08-03T08:43:00Z</dcterms:created>
  <dcterms:modified xsi:type="dcterms:W3CDTF">2023-08-03T08:43:00Z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0x0101003A694C5A82F03D4293ADEE7856A9E281</vt:lpwstr>
  </property>
  <property fmtid="{D5CDD505-2E9C-101B-9397-08002B2CF9AE}" pid="3" name="MSIP_Label_22fbb032-08bf-4f1e-af46-2528cd3f96ca_Enabled">
    <vt:lpwstr>true</vt:lpwstr>
  </property>
  <property fmtid="{D5CDD505-2E9C-101B-9397-08002B2CF9AE}" pid="4" name="MSIP_Label_22fbb032-08bf-4f1e-af46-2528cd3f96ca_SetDate">
    <vt:lpwstr>2021-05-12T07:28:37Z</vt:lpwstr>
  </property>
  <property fmtid="{D5CDD505-2E9C-101B-9397-08002B2CF9AE}" pid="5" name="MSIP_Label_22fbb032-08bf-4f1e-af46-2528cd3f96ca_Method">
    <vt:lpwstr>Privileged</vt:lpwstr>
  </property>
  <property fmtid="{D5CDD505-2E9C-101B-9397-08002B2CF9AE}" pid="6" name="MSIP_Label_22fbb032-08bf-4f1e-af46-2528cd3f96ca_Name">
    <vt:lpwstr>22fbb032-08bf-4f1e-af46-2528cd3f96ca</vt:lpwstr>
  </property>
  <property fmtid="{D5CDD505-2E9C-101B-9397-08002B2CF9AE}" pid="7" name="MSIP_Label_22fbb032-08bf-4f1e-af46-2528cd3f96ca_SiteId">
    <vt:lpwstr>adf10e2b-b6e9-41d6-be2f-c12bb566019c</vt:lpwstr>
  </property>
  <property fmtid="{D5CDD505-2E9C-101B-9397-08002B2CF9AE}" pid="8" name="MSIP_Label_22fbb032-08bf-4f1e-af46-2528cd3f96ca_ActionId">
    <vt:lpwstr>98dd468f-b8c2-445c-971b-a7379aeca304</vt:lpwstr>
  </property>
  <property fmtid="{D5CDD505-2E9C-101B-9397-08002B2CF9AE}" pid="9" name="MSIP_Label_22fbb032-08bf-4f1e-af46-2528cd3f96ca_ContentBits">
    <vt:lpwstr>0</vt:lpwstr>
  </property>
</Properties>
</file>